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docProps/core.xml" ContentType="application/vnd.openxmlformats-package.core-properties+xml"/>
  <Override PartName="/customXml/itemProps1.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3CA70" w14:textId="77777777" w:rsidR="00D077E9" w:rsidRDefault="00591E5B" w:rsidP="00D70D02">
      <w:r>
        <w:rPr>
          <w:noProof/>
          <w:lang w:eastAsia="fr-FR"/>
        </w:rPr>
        <w:drawing>
          <wp:anchor distT="0" distB="0" distL="114300" distR="114300" simplePos="0" relativeHeight="251683840" behindDoc="1" locked="0" layoutInCell="1" allowOverlap="1" wp14:anchorId="2019D2DF" wp14:editId="19BB7A8C">
            <wp:simplePos x="0" y="0"/>
            <wp:positionH relativeFrom="page">
              <wp:posOffset>-299545</wp:posOffset>
            </wp:positionH>
            <wp:positionV relativeFrom="paragraph">
              <wp:posOffset>-930166</wp:posOffset>
            </wp:positionV>
            <wp:extent cx="9950870" cy="7204273"/>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vry.png"/>
                    <pic:cNvPicPr/>
                  </pic:nvPicPr>
                  <pic:blipFill>
                    <a:blip r:embed="rId8">
                      <a:extLst>
                        <a:ext uri="{28A0092B-C50C-407E-A947-70E740481C1C}">
                          <a14:useLocalDpi xmlns:a14="http://schemas.microsoft.com/office/drawing/2010/main" val="0"/>
                        </a:ext>
                      </a:extLst>
                    </a:blip>
                    <a:stretch>
                      <a:fillRect/>
                    </a:stretch>
                  </pic:blipFill>
                  <pic:spPr>
                    <a:xfrm>
                      <a:off x="0" y="0"/>
                      <a:ext cx="9958034" cy="72094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1" locked="0" layoutInCell="1" allowOverlap="1" wp14:anchorId="485915EA" wp14:editId="1CAA8FAC">
            <wp:simplePos x="0" y="0"/>
            <wp:positionH relativeFrom="page">
              <wp:align>right</wp:align>
            </wp:positionH>
            <wp:positionV relativeFrom="page">
              <wp:posOffset>50997</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85521ED" w14:textId="77777777" w:rsidTr="00AB02A7">
        <w:trPr>
          <w:trHeight w:val="1894"/>
        </w:trPr>
        <w:tc>
          <w:tcPr>
            <w:tcW w:w="5580" w:type="dxa"/>
            <w:tcBorders>
              <w:top w:val="nil"/>
              <w:left w:val="nil"/>
              <w:bottom w:val="nil"/>
              <w:right w:val="nil"/>
            </w:tcBorders>
          </w:tcPr>
          <w:p w14:paraId="50A9DCBD" w14:textId="77777777" w:rsidR="00D077E9" w:rsidRDefault="00B011BA" w:rsidP="00AB02A7">
            <w:r>
              <w:rPr>
                <w:noProof/>
                <w:lang w:eastAsia="fr-FR"/>
              </w:rPr>
              <mc:AlternateContent>
                <mc:Choice Requires="wps">
                  <w:drawing>
                    <wp:anchor distT="0" distB="0" distL="114300" distR="114300" simplePos="0" relativeHeight="251686912" behindDoc="0" locked="0" layoutInCell="1" allowOverlap="1" wp14:anchorId="56566EE8" wp14:editId="4CE9A7AD">
                      <wp:simplePos x="0" y="0"/>
                      <wp:positionH relativeFrom="column">
                        <wp:posOffset>184150</wp:posOffset>
                      </wp:positionH>
                      <wp:positionV relativeFrom="paragraph">
                        <wp:posOffset>1950810</wp:posOffset>
                      </wp:positionV>
                      <wp:extent cx="1390650" cy="0"/>
                      <wp:effectExtent l="0" t="19050" r="19050" b="19050"/>
                      <wp:wrapThrough wrapText="bothSides">
                        <wp:wrapPolygon edited="0">
                          <wp:start x="0" y="-1"/>
                          <wp:lineTo x="0" y="-1"/>
                          <wp:lineTo x="21600" y="-1"/>
                          <wp:lineTo x="21600" y="-1"/>
                          <wp:lineTo x="0" y="-1"/>
                        </wp:wrapPolygon>
                      </wp:wrapThrough>
                      <wp:docPr id="5" name="Connecteur droit 5" descr="séparateur de texte"/>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C819D" id="Connecteur droit 5" o:spid="_x0000_s1026" alt="séparateur de texte"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4.5pt,153.6pt" to="124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" strokecolor="#082a75 [3215]" strokeweight="3pt">
                      <w10:wrap type="through"/>
                    </v:line>
                  </w:pict>
                </mc:Fallback>
              </mc:AlternateContent>
            </w:r>
            <w:r>
              <w:rPr>
                <w:noProof/>
                <w:lang w:eastAsia="fr-FR"/>
              </w:rPr>
              <mc:AlternateContent>
                <mc:Choice Requires="wps">
                  <w:drawing>
                    <wp:anchor distT="0" distB="0" distL="114300" distR="114300" simplePos="0" relativeHeight="251684864" behindDoc="1" locked="0" layoutInCell="1" allowOverlap="1" wp14:anchorId="3AD2792E" wp14:editId="377FB1AD">
                      <wp:simplePos x="0" y="0"/>
                      <wp:positionH relativeFrom="column">
                        <wp:posOffset>-227602</wp:posOffset>
                      </wp:positionH>
                      <wp:positionV relativeFrom="page">
                        <wp:posOffset>-141605</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B202E" id="Rectangle 3" o:spid="_x0000_s1026" alt="rectangle blanc pour le texte sur la couverture" style="position:absolute;margin-left:-17.9pt;margin-top:-11.15pt;width:310.15pt;height:681.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" fillcolor="white [3212]" stroked="f" strokeweight="2pt">
                      <w10:wrap anchory="page"/>
                    </v:rect>
                  </w:pict>
                </mc:Fallback>
              </mc:AlternateContent>
            </w:r>
          </w:p>
          <w:p w14:paraId="1F862564" w14:textId="77777777" w:rsidR="00D077E9" w:rsidRDefault="00B011BA" w:rsidP="00AB02A7">
            <w:r>
              <w:rPr>
                <w:noProof/>
                <w:lang w:eastAsia="fr-FR"/>
              </w:rPr>
              <mc:AlternateContent>
                <mc:Choice Requires="wps">
                  <w:drawing>
                    <wp:anchor distT="0" distB="0" distL="114300" distR="114300" simplePos="0" relativeHeight="251685888" behindDoc="0" locked="0" layoutInCell="1" allowOverlap="1" wp14:anchorId="38D01D21" wp14:editId="22FA4851">
                      <wp:simplePos x="0" y="0"/>
                      <wp:positionH relativeFrom="column">
                        <wp:posOffset>1270</wp:posOffset>
                      </wp:positionH>
                      <wp:positionV relativeFrom="paragraph">
                        <wp:posOffset>15875</wp:posOffset>
                      </wp:positionV>
                      <wp:extent cx="3528695" cy="182880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51FC439F" w14:textId="77777777" w:rsidR="00EC6E65" w:rsidRPr="00D86945" w:rsidRDefault="00EC6E65" w:rsidP="00EC6E65">
                                  <w:pPr>
                                    <w:pStyle w:val="Titre"/>
                                    <w:spacing w:after="0"/>
                                  </w:pPr>
                                  <w:r>
                                    <w:rPr>
                                      <w:lang w:bidi="fr-FR"/>
                                    </w:rPr>
                                    <w:t>Rapport de stage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B8B9B0" id="_x0000_t202" coordsize="21600,21600" o:spt="202" path="m,l,21600r21600,l21600,xe">
                      <v:stroke joinstyle="miter"/>
                      <v:path gradientshapeok="t" o:connecttype="rect"/>
                    </v:shapetype>
                    <v:shape id="Zone de texte 8" o:spid="_x0000_s1026" type="#_x0000_t202" style="position:absolute;margin-left:.1pt;margin-top:1.25pt;width:277.85pt;height:2in;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" filled="f" stroked="f" strokeweight=".5pt">
                      <v:textbox>
                        <w:txbxContent>
                          <w:p w:rsidR="00EC6E65" w:rsidRPr="00D86945" w:rsidRDefault="00EC6E65" w:rsidP="00EC6E65">
                            <w:pPr>
                              <w:pStyle w:val="Titre"/>
                              <w:spacing w:after="0"/>
                            </w:pPr>
                            <w:r>
                              <w:rPr>
                                <w:lang w:bidi="fr-FR"/>
                              </w:rPr>
                              <w:t>Rapport de stage 2023</w:t>
                            </w:r>
                          </w:p>
                        </w:txbxContent>
                      </v:textbox>
                      <w10:wrap type="square"/>
                    </v:shape>
                  </w:pict>
                </mc:Fallback>
              </mc:AlternateContent>
            </w:r>
          </w:p>
        </w:tc>
      </w:tr>
      <w:tr w:rsidR="00D077E9" w14:paraId="1FB5990E" w14:textId="77777777" w:rsidTr="00270C80">
        <w:trPr>
          <w:trHeight w:val="7305"/>
        </w:trPr>
        <w:tc>
          <w:tcPr>
            <w:tcW w:w="5580" w:type="dxa"/>
            <w:tcBorders>
              <w:top w:val="nil"/>
              <w:left w:val="nil"/>
              <w:bottom w:val="nil"/>
              <w:right w:val="nil"/>
            </w:tcBorders>
          </w:tcPr>
          <w:p w14:paraId="75036E91" w14:textId="77777777" w:rsidR="00D077E9" w:rsidRDefault="00D077E9" w:rsidP="00AB02A7">
            <w:pPr>
              <w:rPr>
                <w:noProof/>
              </w:rPr>
            </w:pPr>
          </w:p>
        </w:tc>
      </w:tr>
      <w:tr w:rsidR="00D077E9" w14:paraId="71701337" w14:textId="77777777" w:rsidTr="00AB02A7">
        <w:trPr>
          <w:trHeight w:val="2438"/>
        </w:trPr>
        <w:tc>
          <w:tcPr>
            <w:tcW w:w="5580" w:type="dxa"/>
            <w:tcBorders>
              <w:top w:val="nil"/>
              <w:left w:val="nil"/>
              <w:bottom w:val="nil"/>
              <w:right w:val="nil"/>
            </w:tcBorders>
          </w:tcPr>
          <w:sdt>
            <w:sdtPr>
              <w:id w:val="1080870105"/>
              <w:placeholder>
                <w:docPart w:val="06823029836B45F7B366A44C366D7DEA"/>
              </w:placeholder>
              <w15:appearance w15:val="hidden"/>
            </w:sdtPr>
            <w:sdtContent>
              <w:p w14:paraId="14BD629D" w14:textId="77777777" w:rsidR="00D077E9" w:rsidRDefault="00CC1E2E" w:rsidP="00AB02A7">
                <w:r>
                  <w:rPr>
                    <w:rStyle w:val="Sous-titreCar"/>
                    <w:b w:val="0"/>
                    <w:lang w:bidi="fr-FR"/>
                  </w:rPr>
                  <w:t>5 juin – 7 juillet</w:t>
                </w:r>
              </w:p>
            </w:sdtContent>
          </w:sdt>
          <w:p w14:paraId="407CE12D" w14:textId="77777777" w:rsidR="00D077E9" w:rsidRDefault="00D077E9" w:rsidP="00AB02A7">
            <w:pPr>
              <w:rPr>
                <w:noProof/>
                <w:sz w:val="10"/>
                <w:szCs w:val="10"/>
              </w:rPr>
            </w:pPr>
            <w:r w:rsidRPr="00D86945">
              <w:rPr>
                <w:noProof/>
                <w:sz w:val="10"/>
                <w:szCs w:val="10"/>
                <w:lang w:eastAsia="fr-FR"/>
              </w:rPr>
              <mc:AlternateContent>
                <mc:Choice Requires="wps">
                  <w:drawing>
                    <wp:inline distT="0" distB="0" distL="0" distR="0" wp14:anchorId="76B51048" wp14:editId="1B3E9797">
                      <wp:extent cx="1698172" cy="11875"/>
                      <wp:effectExtent l="19050" t="19050" r="35560" b="26670"/>
                      <wp:docPr id="6" name="Connecteur droit 6" descr="séparateur de texte"/>
                      <wp:cNvGraphicFramePr/>
                      <a:graphic xmlns:a="http://schemas.openxmlformats.org/drawingml/2006/main">
                        <a:graphicData uri="http://schemas.microsoft.com/office/word/2010/wordprocessingShape">
                          <wps:wsp>
                            <wps:cNvCnPr/>
                            <wps:spPr>
                              <a:xfrm flipV="1">
                                <a:off x="0" y="0"/>
                                <a:ext cx="1698172"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5F76B4" id="Connecteur droit 6" o:spid="_x0000_s1026" alt="séparateur de texte" style="flip:y;visibility:visible;mso-wrap-style:square;mso-left-percent:-10001;mso-top-percent:-10001;mso-position-horizontal:absolute;mso-position-horizontal-relative:char;mso-position-vertical:absolute;mso-position-vertical-relative:line;mso-left-percent:-10001;mso-top-percent:-10001" from="0,0" to="133.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" strokecolor="#082a75 [3215]" strokeweight="3pt">
                      <w10:anchorlock/>
                    </v:line>
                  </w:pict>
                </mc:Fallback>
              </mc:AlternateContent>
            </w:r>
          </w:p>
          <w:p w14:paraId="11D74169" w14:textId="77777777" w:rsidR="00D077E9" w:rsidRDefault="00D077E9" w:rsidP="00AB02A7">
            <w:pPr>
              <w:rPr>
                <w:noProof/>
                <w:sz w:val="10"/>
                <w:szCs w:val="10"/>
              </w:rPr>
            </w:pPr>
          </w:p>
          <w:p w14:paraId="09F50641" w14:textId="77777777" w:rsidR="00D077E9" w:rsidRDefault="00D077E9" w:rsidP="00AB02A7">
            <w:pPr>
              <w:rPr>
                <w:noProof/>
                <w:sz w:val="10"/>
                <w:szCs w:val="10"/>
              </w:rPr>
            </w:pPr>
          </w:p>
          <w:p w14:paraId="17FDAC6E" w14:textId="77777777" w:rsidR="00D077E9" w:rsidRDefault="00CC1E2E" w:rsidP="00AB02A7">
            <w:r>
              <w:t xml:space="preserve"> </w:t>
            </w:r>
            <w:r w:rsidRPr="00CC1E2E">
              <w:t>Association sportive des postes, télégraphes et téléphones</w:t>
            </w:r>
          </w:p>
          <w:p w14:paraId="79CCB001" w14:textId="77777777" w:rsidR="00D077E9" w:rsidRPr="00CC1E2E" w:rsidRDefault="005D257F" w:rsidP="00AB02A7">
            <w:pPr>
              <w:rPr>
                <w:szCs w:val="28"/>
              </w:rPr>
            </w:pPr>
            <w:r>
              <w:rPr>
                <w:szCs w:val="28"/>
                <w:lang w:bidi="fr-FR"/>
              </w:rPr>
              <w:t>Lucas RODRIGUES</w:t>
            </w:r>
          </w:p>
          <w:p w14:paraId="3C891179" w14:textId="77777777" w:rsidR="00D077E9" w:rsidRPr="00D86945" w:rsidRDefault="00D077E9" w:rsidP="00AB02A7">
            <w:pPr>
              <w:rPr>
                <w:noProof/>
                <w:sz w:val="10"/>
                <w:szCs w:val="10"/>
              </w:rPr>
            </w:pPr>
          </w:p>
        </w:tc>
      </w:tr>
    </w:tbl>
    <w:p w14:paraId="739E1106" w14:textId="77777777" w:rsidR="00D077E9" w:rsidRDefault="00B011BA">
      <w:pPr>
        <w:spacing w:after="200"/>
      </w:pPr>
      <w:r>
        <w:rPr>
          <w:noProof/>
          <w:lang w:eastAsia="fr-FR"/>
        </w:rPr>
        <mc:AlternateContent>
          <mc:Choice Requires="wps">
            <w:drawing>
              <wp:anchor distT="0" distB="0" distL="114300" distR="114300" simplePos="0" relativeHeight="251659264" behindDoc="1" locked="0" layoutInCell="1" allowOverlap="1" wp14:anchorId="4B4A3207" wp14:editId="786E1CE4">
                <wp:simplePos x="0" y="0"/>
                <wp:positionH relativeFrom="page">
                  <wp:align>left</wp:align>
                </wp:positionH>
                <wp:positionV relativeFrom="page">
                  <wp:posOffset>6662057</wp:posOffset>
                </wp:positionV>
                <wp:extent cx="7917724" cy="4019550"/>
                <wp:effectExtent l="0" t="0" r="7620" b="0"/>
                <wp:wrapNone/>
                <wp:docPr id="2" name="Rectangle 2" descr="rectangle coloré"/>
                <wp:cNvGraphicFramePr/>
                <a:graphic xmlns:a="http://schemas.openxmlformats.org/drawingml/2006/main">
                  <a:graphicData uri="http://schemas.microsoft.com/office/word/2010/wordprocessingShape">
                    <wps:wsp>
                      <wps:cNvSpPr/>
                      <wps:spPr>
                        <a:xfrm>
                          <a:off x="0" y="0"/>
                          <a:ext cx="7917724" cy="4019550"/>
                        </a:xfrm>
                        <a:prstGeom prst="rect">
                          <a:avLst/>
                        </a:prstGeom>
                        <a:solidFill>
                          <a:schemeClr val="tx1">
                            <a:lumMod val="10000"/>
                            <a:lumOff val="9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FE31" id="Rectangle 2" o:spid="_x0000_s1026" alt="rectangle coloré" style="position:absolute;margin-left:0;margin-top:524.55pt;width:623.45pt;height:316.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" fillcolor="#dedcf4 [349]" stroked="f">
                <w10:wrap anchorx="page" anchory="page"/>
              </v:rect>
            </w:pict>
          </mc:Fallback>
        </mc:AlternateContent>
      </w:r>
      <w:r w:rsidR="00CC1E2E">
        <w:rPr>
          <w:noProof/>
          <w:lang w:eastAsia="fr-FR"/>
        </w:rPr>
        <w:drawing>
          <wp:anchor distT="0" distB="0" distL="114300" distR="114300" simplePos="0" relativeHeight="251661312" behindDoc="0" locked="0" layoutInCell="1" allowOverlap="1" wp14:anchorId="33575BAD" wp14:editId="3964D7A3">
            <wp:simplePos x="0" y="0"/>
            <wp:positionH relativeFrom="column">
              <wp:posOffset>4368800</wp:posOffset>
            </wp:positionH>
            <wp:positionV relativeFrom="paragraph">
              <wp:posOffset>6550767</wp:posOffset>
            </wp:positionV>
            <wp:extent cx="2112571" cy="1881786"/>
            <wp:effectExtent l="0" t="0" r="2540" b="444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éléchargement.png"/>
                    <pic:cNvPicPr/>
                  </pic:nvPicPr>
                  <pic:blipFill>
                    <a:blip r:embed="rId10">
                      <a:extLst>
                        <a:ext uri="{28A0092B-C50C-407E-A947-70E740481C1C}">
                          <a14:useLocalDpi xmlns:a14="http://schemas.microsoft.com/office/drawing/2010/main" val="0"/>
                        </a:ext>
                      </a:extLst>
                    </a:blip>
                    <a:stretch>
                      <a:fillRect/>
                    </a:stretch>
                  </pic:blipFill>
                  <pic:spPr>
                    <a:xfrm>
                      <a:off x="0" y="0"/>
                      <a:ext cx="2112571" cy="1881786"/>
                    </a:xfrm>
                    <a:prstGeom prst="rect">
                      <a:avLst/>
                    </a:prstGeom>
                  </pic:spPr>
                </pic:pic>
              </a:graphicData>
            </a:graphic>
            <wp14:sizeRelH relativeFrom="margin">
              <wp14:pctWidth>0</wp14:pctWidth>
            </wp14:sizeRelH>
            <wp14:sizeRelV relativeFrom="margin">
              <wp14:pctHeight>0</wp14:pctHeight>
            </wp14:sizeRelV>
          </wp:anchor>
        </w:drawing>
      </w:r>
      <w:r w:rsidR="00D077E9">
        <w:rPr>
          <w:lang w:bidi="fr-FR"/>
        </w:rPr>
        <w:br w:type="page"/>
      </w:r>
    </w:p>
    <w:p w14:paraId="120010B0" w14:textId="77777777" w:rsidR="004A4E88" w:rsidRDefault="00EF0021" w:rsidP="00D077E9">
      <w:pPr>
        <w:pStyle w:val="Titre1"/>
        <w:rPr>
          <w:lang w:bidi="fr-FR"/>
        </w:rPr>
      </w:pPr>
      <w:bookmarkStart w:id="0" w:name="_Toc138688580"/>
      <w:r>
        <w:rPr>
          <w:lang w:bidi="fr-FR"/>
        </w:rPr>
        <w:lastRenderedPageBreak/>
        <w:t>Sommaire</w:t>
      </w:r>
      <w:bookmarkEnd w:id="0"/>
      <w:r>
        <w:rPr>
          <w:lang w:bidi="fr-FR"/>
        </w:rPr>
        <w:t xml:space="preserve"> </w:t>
      </w:r>
    </w:p>
    <w:sdt>
      <w:sdtPr>
        <w:rPr>
          <w:rFonts w:asciiTheme="minorHAnsi" w:eastAsiaTheme="minorEastAsia" w:hAnsiTheme="minorHAnsi" w:cstheme="minorBidi"/>
          <w:b/>
          <w:color w:val="082A75" w:themeColor="text2"/>
          <w:sz w:val="28"/>
          <w:szCs w:val="22"/>
          <w:lang w:eastAsia="en-US"/>
        </w:rPr>
        <w:id w:val="-2059082568"/>
        <w:docPartObj>
          <w:docPartGallery w:val="Table of Contents"/>
          <w:docPartUnique/>
        </w:docPartObj>
      </w:sdtPr>
      <w:sdtEndPr>
        <w:rPr>
          <w:bCs/>
        </w:rPr>
      </w:sdtEndPr>
      <w:sdtContent>
        <w:p w14:paraId="278CED02" w14:textId="77777777" w:rsidR="005F4BB9" w:rsidRDefault="005F4BB9">
          <w:pPr>
            <w:pStyle w:val="En-ttedetabledesmatires"/>
          </w:pPr>
          <w:r>
            <w:t>Table des matières</w:t>
          </w:r>
        </w:p>
        <w:p w14:paraId="646D1AA0" w14:textId="77777777" w:rsidR="005F4BB9" w:rsidRDefault="005F4BB9">
          <w:pPr>
            <w:pStyle w:val="TM1"/>
            <w:tabs>
              <w:tab w:val="right" w:leader="dot" w:pos="10024"/>
            </w:tabs>
            <w:rPr>
              <w:b w:val="0"/>
              <w:noProof/>
              <w:color w:val="auto"/>
              <w:sz w:val="22"/>
              <w:lang w:eastAsia="fr-FR"/>
            </w:rPr>
          </w:pPr>
          <w:r>
            <w:fldChar w:fldCharType="begin"/>
          </w:r>
          <w:r>
            <w:instrText xml:space="preserve"> TOC \o "1-3" \h \z \u </w:instrText>
          </w:r>
          <w:r>
            <w:fldChar w:fldCharType="separate"/>
          </w:r>
          <w:hyperlink w:anchor="_Toc138688580" w:history="1">
            <w:r w:rsidRPr="009A3352">
              <w:rPr>
                <w:rStyle w:val="Lienhypertexte"/>
                <w:noProof/>
                <w:lang w:bidi="fr-FR"/>
              </w:rPr>
              <w:t>Sommaire</w:t>
            </w:r>
            <w:r>
              <w:rPr>
                <w:noProof/>
                <w:webHidden/>
              </w:rPr>
              <w:tab/>
            </w:r>
            <w:r>
              <w:rPr>
                <w:noProof/>
                <w:webHidden/>
              </w:rPr>
              <w:fldChar w:fldCharType="begin"/>
            </w:r>
            <w:r>
              <w:rPr>
                <w:noProof/>
                <w:webHidden/>
              </w:rPr>
              <w:instrText xml:space="preserve"> PAGEREF _Toc138688580 \h </w:instrText>
            </w:r>
            <w:r>
              <w:rPr>
                <w:noProof/>
                <w:webHidden/>
              </w:rPr>
            </w:r>
            <w:r>
              <w:rPr>
                <w:noProof/>
                <w:webHidden/>
              </w:rPr>
              <w:fldChar w:fldCharType="separate"/>
            </w:r>
            <w:r>
              <w:rPr>
                <w:noProof/>
                <w:webHidden/>
              </w:rPr>
              <w:t>2</w:t>
            </w:r>
            <w:r>
              <w:rPr>
                <w:noProof/>
                <w:webHidden/>
              </w:rPr>
              <w:fldChar w:fldCharType="end"/>
            </w:r>
          </w:hyperlink>
        </w:p>
        <w:p w14:paraId="48A34F1B" w14:textId="77777777" w:rsidR="005F4BB9" w:rsidRDefault="00000000">
          <w:pPr>
            <w:pStyle w:val="TM1"/>
            <w:tabs>
              <w:tab w:val="right" w:leader="dot" w:pos="10024"/>
            </w:tabs>
            <w:rPr>
              <w:b w:val="0"/>
              <w:noProof/>
              <w:color w:val="auto"/>
              <w:sz w:val="22"/>
              <w:lang w:eastAsia="fr-FR"/>
            </w:rPr>
          </w:pPr>
          <w:hyperlink w:anchor="_Toc138688581" w:history="1">
            <w:r w:rsidR="005F4BB9" w:rsidRPr="009A3352">
              <w:rPr>
                <w:rStyle w:val="Lienhypertexte"/>
                <w:noProof/>
                <w:lang w:bidi="fr-FR"/>
              </w:rPr>
              <w:t>Introduction</w:t>
            </w:r>
            <w:r w:rsidR="005F4BB9">
              <w:rPr>
                <w:noProof/>
                <w:webHidden/>
              </w:rPr>
              <w:tab/>
            </w:r>
            <w:r w:rsidR="005F4BB9">
              <w:rPr>
                <w:noProof/>
                <w:webHidden/>
              </w:rPr>
              <w:fldChar w:fldCharType="begin"/>
            </w:r>
            <w:r w:rsidR="005F4BB9">
              <w:rPr>
                <w:noProof/>
                <w:webHidden/>
              </w:rPr>
              <w:instrText xml:space="preserve"> PAGEREF _Toc138688581 \h </w:instrText>
            </w:r>
            <w:r w:rsidR="005F4BB9">
              <w:rPr>
                <w:noProof/>
                <w:webHidden/>
              </w:rPr>
            </w:r>
            <w:r w:rsidR="005F4BB9">
              <w:rPr>
                <w:noProof/>
                <w:webHidden/>
              </w:rPr>
              <w:fldChar w:fldCharType="separate"/>
            </w:r>
            <w:r w:rsidR="005F4BB9">
              <w:rPr>
                <w:noProof/>
                <w:webHidden/>
              </w:rPr>
              <w:t>3</w:t>
            </w:r>
            <w:r w:rsidR="005F4BB9">
              <w:rPr>
                <w:noProof/>
                <w:webHidden/>
              </w:rPr>
              <w:fldChar w:fldCharType="end"/>
            </w:r>
          </w:hyperlink>
        </w:p>
        <w:p w14:paraId="3C1E96A0" w14:textId="77777777" w:rsidR="005F4BB9" w:rsidRDefault="00000000">
          <w:pPr>
            <w:pStyle w:val="TM2"/>
            <w:tabs>
              <w:tab w:val="right" w:leader="dot" w:pos="10024"/>
            </w:tabs>
            <w:rPr>
              <w:b w:val="0"/>
              <w:noProof/>
              <w:color w:val="auto"/>
              <w:sz w:val="22"/>
              <w:lang w:eastAsia="fr-FR"/>
            </w:rPr>
          </w:pPr>
          <w:hyperlink w:anchor="_Toc138688582" w:history="1">
            <w:r w:rsidR="005F4BB9" w:rsidRPr="009A3352">
              <w:rPr>
                <w:rStyle w:val="Lienhypertexte"/>
                <w:noProof/>
              </w:rPr>
              <w:t>Présentation :</w:t>
            </w:r>
            <w:r w:rsidR="005F4BB9">
              <w:rPr>
                <w:noProof/>
                <w:webHidden/>
              </w:rPr>
              <w:tab/>
            </w:r>
            <w:r w:rsidR="005F4BB9">
              <w:rPr>
                <w:noProof/>
                <w:webHidden/>
              </w:rPr>
              <w:fldChar w:fldCharType="begin"/>
            </w:r>
            <w:r w:rsidR="005F4BB9">
              <w:rPr>
                <w:noProof/>
                <w:webHidden/>
              </w:rPr>
              <w:instrText xml:space="preserve"> PAGEREF _Toc138688582 \h </w:instrText>
            </w:r>
            <w:r w:rsidR="005F4BB9">
              <w:rPr>
                <w:noProof/>
                <w:webHidden/>
              </w:rPr>
            </w:r>
            <w:r w:rsidR="005F4BB9">
              <w:rPr>
                <w:noProof/>
                <w:webHidden/>
              </w:rPr>
              <w:fldChar w:fldCharType="separate"/>
            </w:r>
            <w:r w:rsidR="005F4BB9">
              <w:rPr>
                <w:noProof/>
                <w:webHidden/>
              </w:rPr>
              <w:t>4</w:t>
            </w:r>
            <w:r w:rsidR="005F4BB9">
              <w:rPr>
                <w:noProof/>
                <w:webHidden/>
              </w:rPr>
              <w:fldChar w:fldCharType="end"/>
            </w:r>
          </w:hyperlink>
        </w:p>
        <w:p w14:paraId="7C854D77" w14:textId="77777777" w:rsidR="005F4BB9" w:rsidRDefault="00000000">
          <w:pPr>
            <w:pStyle w:val="TM1"/>
            <w:tabs>
              <w:tab w:val="right" w:leader="dot" w:pos="10024"/>
            </w:tabs>
            <w:rPr>
              <w:b w:val="0"/>
              <w:noProof/>
              <w:color w:val="auto"/>
              <w:sz w:val="22"/>
              <w:lang w:eastAsia="fr-FR"/>
            </w:rPr>
          </w:pPr>
          <w:hyperlink w:anchor="_Toc138688583" w:history="1">
            <w:r w:rsidR="005F4BB9" w:rsidRPr="009A3352">
              <w:rPr>
                <w:rStyle w:val="Lienhypertexte"/>
                <w:rFonts w:ascii="Arial" w:hAnsi="Arial" w:cs="Arial"/>
                <w:noProof/>
                <w:shd w:val="clear" w:color="auto" w:fill="FAF9F8"/>
              </w:rPr>
              <w:t>Etude de l’existant</w:t>
            </w:r>
            <w:r w:rsidR="005F4BB9">
              <w:rPr>
                <w:noProof/>
                <w:webHidden/>
              </w:rPr>
              <w:tab/>
            </w:r>
            <w:r w:rsidR="005F4BB9">
              <w:rPr>
                <w:noProof/>
                <w:webHidden/>
              </w:rPr>
              <w:fldChar w:fldCharType="begin"/>
            </w:r>
            <w:r w:rsidR="005F4BB9">
              <w:rPr>
                <w:noProof/>
                <w:webHidden/>
              </w:rPr>
              <w:instrText xml:space="preserve"> PAGEREF _Toc138688583 \h </w:instrText>
            </w:r>
            <w:r w:rsidR="005F4BB9">
              <w:rPr>
                <w:noProof/>
                <w:webHidden/>
              </w:rPr>
            </w:r>
            <w:r w:rsidR="005F4BB9">
              <w:rPr>
                <w:noProof/>
                <w:webHidden/>
              </w:rPr>
              <w:fldChar w:fldCharType="separate"/>
            </w:r>
            <w:r w:rsidR="005F4BB9">
              <w:rPr>
                <w:noProof/>
                <w:webHidden/>
              </w:rPr>
              <w:t>5</w:t>
            </w:r>
            <w:r w:rsidR="005F4BB9">
              <w:rPr>
                <w:noProof/>
                <w:webHidden/>
              </w:rPr>
              <w:fldChar w:fldCharType="end"/>
            </w:r>
          </w:hyperlink>
        </w:p>
        <w:p w14:paraId="20F9CA2A" w14:textId="77777777" w:rsidR="005F4BB9" w:rsidRDefault="00000000">
          <w:pPr>
            <w:pStyle w:val="TM2"/>
            <w:tabs>
              <w:tab w:val="right" w:leader="dot" w:pos="10024"/>
            </w:tabs>
            <w:rPr>
              <w:b w:val="0"/>
              <w:noProof/>
              <w:color w:val="auto"/>
              <w:sz w:val="22"/>
              <w:lang w:eastAsia="fr-FR"/>
            </w:rPr>
          </w:pPr>
          <w:hyperlink w:anchor="_Toc138688584" w:history="1">
            <w:r w:rsidR="005F4BB9" w:rsidRPr="009A3352">
              <w:rPr>
                <w:rStyle w:val="Lienhypertexte"/>
                <w:rFonts w:cs="Arial"/>
                <w:noProof/>
                <w:shd w:val="clear" w:color="auto" w:fill="FAF9F8"/>
              </w:rPr>
              <w:t>Présentation de l’entreprise</w:t>
            </w:r>
            <w:r w:rsidR="005F4BB9" w:rsidRPr="009A3352">
              <w:rPr>
                <w:rStyle w:val="Lienhypertexte"/>
                <w:rFonts w:ascii="Arial" w:hAnsi="Arial" w:cs="Arial"/>
                <w:noProof/>
                <w:shd w:val="clear" w:color="auto" w:fill="FAF9F8"/>
              </w:rPr>
              <w:t> :</w:t>
            </w:r>
            <w:r w:rsidR="005F4BB9">
              <w:rPr>
                <w:noProof/>
                <w:webHidden/>
              </w:rPr>
              <w:tab/>
            </w:r>
            <w:r w:rsidR="005F4BB9">
              <w:rPr>
                <w:noProof/>
                <w:webHidden/>
              </w:rPr>
              <w:fldChar w:fldCharType="begin"/>
            </w:r>
            <w:r w:rsidR="005F4BB9">
              <w:rPr>
                <w:noProof/>
                <w:webHidden/>
              </w:rPr>
              <w:instrText xml:space="preserve"> PAGEREF _Toc138688584 \h </w:instrText>
            </w:r>
            <w:r w:rsidR="005F4BB9">
              <w:rPr>
                <w:noProof/>
                <w:webHidden/>
              </w:rPr>
            </w:r>
            <w:r w:rsidR="005F4BB9">
              <w:rPr>
                <w:noProof/>
                <w:webHidden/>
              </w:rPr>
              <w:fldChar w:fldCharType="separate"/>
            </w:r>
            <w:r w:rsidR="005F4BB9">
              <w:rPr>
                <w:noProof/>
                <w:webHidden/>
              </w:rPr>
              <w:t>5</w:t>
            </w:r>
            <w:r w:rsidR="005F4BB9">
              <w:rPr>
                <w:noProof/>
                <w:webHidden/>
              </w:rPr>
              <w:fldChar w:fldCharType="end"/>
            </w:r>
          </w:hyperlink>
        </w:p>
        <w:p w14:paraId="29CD7185" w14:textId="77777777" w:rsidR="005F4BB9" w:rsidRDefault="00000000">
          <w:pPr>
            <w:pStyle w:val="TM2"/>
            <w:tabs>
              <w:tab w:val="right" w:leader="dot" w:pos="10024"/>
            </w:tabs>
            <w:rPr>
              <w:b w:val="0"/>
              <w:noProof/>
              <w:color w:val="auto"/>
              <w:sz w:val="22"/>
              <w:lang w:eastAsia="fr-FR"/>
            </w:rPr>
          </w:pPr>
          <w:hyperlink w:anchor="_Toc138688585" w:history="1">
            <w:r w:rsidR="005F4BB9" w:rsidRPr="009A3352">
              <w:rPr>
                <w:rStyle w:val="Lienhypertexte"/>
                <w:rFonts w:cs="Arial"/>
                <w:noProof/>
                <w:shd w:val="clear" w:color="auto" w:fill="FAF9F8"/>
              </w:rPr>
              <w:t xml:space="preserve">Son activité </w:t>
            </w:r>
            <w:r w:rsidR="005F4BB9" w:rsidRPr="009A3352">
              <w:rPr>
                <w:rStyle w:val="Lienhypertexte"/>
                <w:rFonts w:ascii="Arial" w:hAnsi="Arial" w:cs="Arial"/>
                <w:noProof/>
                <w:shd w:val="clear" w:color="auto" w:fill="FAF9F8"/>
              </w:rPr>
              <w:t>:</w:t>
            </w:r>
            <w:r w:rsidR="005F4BB9">
              <w:rPr>
                <w:noProof/>
                <w:webHidden/>
              </w:rPr>
              <w:tab/>
            </w:r>
            <w:r w:rsidR="005F4BB9">
              <w:rPr>
                <w:noProof/>
                <w:webHidden/>
              </w:rPr>
              <w:fldChar w:fldCharType="begin"/>
            </w:r>
            <w:r w:rsidR="005F4BB9">
              <w:rPr>
                <w:noProof/>
                <w:webHidden/>
              </w:rPr>
              <w:instrText xml:space="preserve"> PAGEREF _Toc138688585 \h </w:instrText>
            </w:r>
            <w:r w:rsidR="005F4BB9">
              <w:rPr>
                <w:noProof/>
                <w:webHidden/>
              </w:rPr>
            </w:r>
            <w:r w:rsidR="005F4BB9">
              <w:rPr>
                <w:noProof/>
                <w:webHidden/>
              </w:rPr>
              <w:fldChar w:fldCharType="separate"/>
            </w:r>
            <w:r w:rsidR="005F4BB9">
              <w:rPr>
                <w:noProof/>
                <w:webHidden/>
              </w:rPr>
              <w:t>5</w:t>
            </w:r>
            <w:r w:rsidR="005F4BB9">
              <w:rPr>
                <w:noProof/>
                <w:webHidden/>
              </w:rPr>
              <w:fldChar w:fldCharType="end"/>
            </w:r>
          </w:hyperlink>
        </w:p>
        <w:p w14:paraId="4988C100" w14:textId="77777777" w:rsidR="005F4BB9" w:rsidRDefault="00000000">
          <w:pPr>
            <w:pStyle w:val="TM2"/>
            <w:tabs>
              <w:tab w:val="right" w:leader="dot" w:pos="10024"/>
            </w:tabs>
            <w:rPr>
              <w:b w:val="0"/>
              <w:noProof/>
              <w:color w:val="auto"/>
              <w:sz w:val="22"/>
              <w:lang w:eastAsia="fr-FR"/>
            </w:rPr>
          </w:pPr>
          <w:hyperlink w:anchor="_Toc138688586" w:history="1">
            <w:r w:rsidR="005F4BB9" w:rsidRPr="009A3352">
              <w:rPr>
                <w:rStyle w:val="Lienhypertexte"/>
                <w:rFonts w:cs="Arial"/>
                <w:noProof/>
                <w:shd w:val="clear" w:color="auto" w:fill="FAF9F8"/>
              </w:rPr>
              <w:t>Présentation de l’équipe</w:t>
            </w:r>
            <w:r w:rsidR="005F4BB9" w:rsidRPr="009A3352">
              <w:rPr>
                <w:rStyle w:val="Lienhypertexte"/>
                <w:rFonts w:ascii="Arial" w:hAnsi="Arial" w:cs="Arial"/>
                <w:noProof/>
                <w:shd w:val="clear" w:color="auto" w:fill="FAF9F8"/>
              </w:rPr>
              <w:t> :</w:t>
            </w:r>
            <w:r w:rsidR="005F4BB9">
              <w:rPr>
                <w:noProof/>
                <w:webHidden/>
              </w:rPr>
              <w:tab/>
            </w:r>
            <w:r w:rsidR="005F4BB9">
              <w:rPr>
                <w:noProof/>
                <w:webHidden/>
              </w:rPr>
              <w:fldChar w:fldCharType="begin"/>
            </w:r>
            <w:r w:rsidR="005F4BB9">
              <w:rPr>
                <w:noProof/>
                <w:webHidden/>
              </w:rPr>
              <w:instrText xml:space="preserve"> PAGEREF _Toc138688586 \h </w:instrText>
            </w:r>
            <w:r w:rsidR="005F4BB9">
              <w:rPr>
                <w:noProof/>
                <w:webHidden/>
              </w:rPr>
            </w:r>
            <w:r w:rsidR="005F4BB9">
              <w:rPr>
                <w:noProof/>
                <w:webHidden/>
              </w:rPr>
              <w:fldChar w:fldCharType="separate"/>
            </w:r>
            <w:r w:rsidR="005F4BB9">
              <w:rPr>
                <w:noProof/>
                <w:webHidden/>
              </w:rPr>
              <w:t>6</w:t>
            </w:r>
            <w:r w:rsidR="005F4BB9">
              <w:rPr>
                <w:noProof/>
                <w:webHidden/>
              </w:rPr>
              <w:fldChar w:fldCharType="end"/>
            </w:r>
          </w:hyperlink>
        </w:p>
        <w:p w14:paraId="1E60F3FE" w14:textId="77777777" w:rsidR="005F4BB9" w:rsidRDefault="00000000">
          <w:pPr>
            <w:pStyle w:val="TM1"/>
            <w:tabs>
              <w:tab w:val="right" w:leader="dot" w:pos="10024"/>
            </w:tabs>
            <w:rPr>
              <w:b w:val="0"/>
              <w:noProof/>
              <w:color w:val="auto"/>
              <w:sz w:val="22"/>
              <w:lang w:eastAsia="fr-FR"/>
            </w:rPr>
          </w:pPr>
          <w:hyperlink w:anchor="_Toc138688587" w:history="1">
            <w:r w:rsidR="005F4BB9" w:rsidRPr="009A3352">
              <w:rPr>
                <w:rStyle w:val="Lienhypertexte"/>
                <w:rFonts w:cstheme="majorHAnsi"/>
                <w:noProof/>
                <w:shd w:val="clear" w:color="auto" w:fill="FAF9F8"/>
              </w:rPr>
              <w:t>Cahier des charges</w:t>
            </w:r>
            <w:r w:rsidR="005F4BB9">
              <w:rPr>
                <w:noProof/>
                <w:webHidden/>
              </w:rPr>
              <w:tab/>
            </w:r>
            <w:r w:rsidR="005F4BB9">
              <w:rPr>
                <w:noProof/>
                <w:webHidden/>
              </w:rPr>
              <w:fldChar w:fldCharType="begin"/>
            </w:r>
            <w:r w:rsidR="005F4BB9">
              <w:rPr>
                <w:noProof/>
                <w:webHidden/>
              </w:rPr>
              <w:instrText xml:space="preserve"> PAGEREF _Toc138688587 \h </w:instrText>
            </w:r>
            <w:r w:rsidR="005F4BB9">
              <w:rPr>
                <w:noProof/>
                <w:webHidden/>
              </w:rPr>
            </w:r>
            <w:r w:rsidR="005F4BB9">
              <w:rPr>
                <w:noProof/>
                <w:webHidden/>
              </w:rPr>
              <w:fldChar w:fldCharType="separate"/>
            </w:r>
            <w:r w:rsidR="005F4BB9">
              <w:rPr>
                <w:noProof/>
                <w:webHidden/>
              </w:rPr>
              <w:t>7</w:t>
            </w:r>
            <w:r w:rsidR="005F4BB9">
              <w:rPr>
                <w:noProof/>
                <w:webHidden/>
              </w:rPr>
              <w:fldChar w:fldCharType="end"/>
            </w:r>
          </w:hyperlink>
        </w:p>
        <w:p w14:paraId="087D2CB2" w14:textId="77777777" w:rsidR="005F4BB9" w:rsidRDefault="00000000">
          <w:pPr>
            <w:pStyle w:val="TM2"/>
            <w:tabs>
              <w:tab w:val="right" w:leader="dot" w:pos="10024"/>
            </w:tabs>
            <w:rPr>
              <w:b w:val="0"/>
              <w:noProof/>
              <w:color w:val="auto"/>
              <w:sz w:val="22"/>
              <w:lang w:eastAsia="fr-FR"/>
            </w:rPr>
          </w:pPr>
          <w:hyperlink w:anchor="_Toc138688588" w:history="1">
            <w:r w:rsidR="005F4BB9" w:rsidRPr="009A3352">
              <w:rPr>
                <w:rStyle w:val="Lienhypertexte"/>
                <w:rFonts w:cstheme="majorHAnsi"/>
                <w:noProof/>
                <w:kern w:val="28"/>
                <w:shd w:val="clear" w:color="auto" w:fill="FAF9F8"/>
              </w:rPr>
              <w:t>Objectifs</w:t>
            </w:r>
            <w:r w:rsidR="005F4BB9" w:rsidRPr="009A3352">
              <w:rPr>
                <w:rStyle w:val="Lienhypertexte"/>
                <w:rFonts w:cs="Arial"/>
                <w:noProof/>
                <w:shd w:val="clear" w:color="auto" w:fill="FAF9F8"/>
              </w:rPr>
              <w:t> :</w:t>
            </w:r>
            <w:r w:rsidR="005F4BB9">
              <w:rPr>
                <w:noProof/>
                <w:webHidden/>
              </w:rPr>
              <w:tab/>
            </w:r>
            <w:r w:rsidR="005F4BB9">
              <w:rPr>
                <w:noProof/>
                <w:webHidden/>
              </w:rPr>
              <w:fldChar w:fldCharType="begin"/>
            </w:r>
            <w:r w:rsidR="005F4BB9">
              <w:rPr>
                <w:noProof/>
                <w:webHidden/>
              </w:rPr>
              <w:instrText xml:space="preserve"> PAGEREF _Toc138688588 \h </w:instrText>
            </w:r>
            <w:r w:rsidR="005F4BB9">
              <w:rPr>
                <w:noProof/>
                <w:webHidden/>
              </w:rPr>
            </w:r>
            <w:r w:rsidR="005F4BB9">
              <w:rPr>
                <w:noProof/>
                <w:webHidden/>
              </w:rPr>
              <w:fldChar w:fldCharType="separate"/>
            </w:r>
            <w:r w:rsidR="005F4BB9">
              <w:rPr>
                <w:noProof/>
                <w:webHidden/>
              </w:rPr>
              <w:t>7</w:t>
            </w:r>
            <w:r w:rsidR="005F4BB9">
              <w:rPr>
                <w:noProof/>
                <w:webHidden/>
              </w:rPr>
              <w:fldChar w:fldCharType="end"/>
            </w:r>
          </w:hyperlink>
        </w:p>
        <w:p w14:paraId="45285ED6" w14:textId="77777777" w:rsidR="005F4BB9" w:rsidRDefault="00000000">
          <w:pPr>
            <w:pStyle w:val="TM1"/>
            <w:tabs>
              <w:tab w:val="right" w:leader="dot" w:pos="10024"/>
            </w:tabs>
            <w:rPr>
              <w:b w:val="0"/>
              <w:noProof/>
              <w:color w:val="auto"/>
              <w:sz w:val="22"/>
              <w:lang w:eastAsia="fr-FR"/>
            </w:rPr>
          </w:pPr>
          <w:hyperlink w:anchor="_Toc138688589" w:history="1">
            <w:r w:rsidR="005F4BB9" w:rsidRPr="009A3352">
              <w:rPr>
                <w:rStyle w:val="Lienhypertexte"/>
                <w:rFonts w:ascii="Arial" w:hAnsi="Arial" w:cs="Arial"/>
                <w:noProof/>
                <w:shd w:val="clear" w:color="auto" w:fill="FAF9F8"/>
              </w:rPr>
              <w:t>Travail Accomplie :</w:t>
            </w:r>
            <w:r w:rsidR="005F4BB9">
              <w:rPr>
                <w:noProof/>
                <w:webHidden/>
              </w:rPr>
              <w:tab/>
            </w:r>
            <w:r w:rsidR="005F4BB9">
              <w:rPr>
                <w:noProof/>
                <w:webHidden/>
              </w:rPr>
              <w:fldChar w:fldCharType="begin"/>
            </w:r>
            <w:r w:rsidR="005F4BB9">
              <w:rPr>
                <w:noProof/>
                <w:webHidden/>
              </w:rPr>
              <w:instrText xml:space="preserve"> PAGEREF _Toc138688589 \h </w:instrText>
            </w:r>
            <w:r w:rsidR="005F4BB9">
              <w:rPr>
                <w:noProof/>
                <w:webHidden/>
              </w:rPr>
            </w:r>
            <w:r w:rsidR="005F4BB9">
              <w:rPr>
                <w:noProof/>
                <w:webHidden/>
              </w:rPr>
              <w:fldChar w:fldCharType="separate"/>
            </w:r>
            <w:r w:rsidR="005F4BB9">
              <w:rPr>
                <w:noProof/>
                <w:webHidden/>
              </w:rPr>
              <w:t>9</w:t>
            </w:r>
            <w:r w:rsidR="005F4BB9">
              <w:rPr>
                <w:noProof/>
                <w:webHidden/>
              </w:rPr>
              <w:fldChar w:fldCharType="end"/>
            </w:r>
          </w:hyperlink>
        </w:p>
        <w:p w14:paraId="38CB1E18" w14:textId="77777777" w:rsidR="005F4BB9" w:rsidRDefault="00000000">
          <w:pPr>
            <w:pStyle w:val="TM1"/>
            <w:tabs>
              <w:tab w:val="right" w:leader="dot" w:pos="10024"/>
            </w:tabs>
            <w:rPr>
              <w:b w:val="0"/>
              <w:noProof/>
              <w:color w:val="auto"/>
              <w:sz w:val="22"/>
              <w:lang w:eastAsia="fr-FR"/>
            </w:rPr>
          </w:pPr>
          <w:hyperlink w:anchor="_Toc138688590" w:history="1">
            <w:r w:rsidR="005F4BB9" w:rsidRPr="009A3352">
              <w:rPr>
                <w:rStyle w:val="Lienhypertexte"/>
                <w:rFonts w:cs="Arial"/>
                <w:i/>
                <w:noProof/>
                <w:shd w:val="clear" w:color="auto" w:fill="FAF9F8"/>
              </w:rPr>
              <w:t>Taches calculatrice :</w:t>
            </w:r>
            <w:r w:rsidR="005F4BB9">
              <w:rPr>
                <w:noProof/>
                <w:webHidden/>
              </w:rPr>
              <w:tab/>
            </w:r>
            <w:r w:rsidR="005F4BB9">
              <w:rPr>
                <w:noProof/>
                <w:webHidden/>
              </w:rPr>
              <w:fldChar w:fldCharType="begin"/>
            </w:r>
            <w:r w:rsidR="005F4BB9">
              <w:rPr>
                <w:noProof/>
                <w:webHidden/>
              </w:rPr>
              <w:instrText xml:space="preserve"> PAGEREF _Toc138688590 \h </w:instrText>
            </w:r>
            <w:r w:rsidR="005F4BB9">
              <w:rPr>
                <w:noProof/>
                <w:webHidden/>
              </w:rPr>
            </w:r>
            <w:r w:rsidR="005F4BB9">
              <w:rPr>
                <w:noProof/>
                <w:webHidden/>
              </w:rPr>
              <w:fldChar w:fldCharType="separate"/>
            </w:r>
            <w:r w:rsidR="005F4BB9">
              <w:rPr>
                <w:noProof/>
                <w:webHidden/>
              </w:rPr>
              <w:t>9</w:t>
            </w:r>
            <w:r w:rsidR="005F4BB9">
              <w:rPr>
                <w:noProof/>
                <w:webHidden/>
              </w:rPr>
              <w:fldChar w:fldCharType="end"/>
            </w:r>
          </w:hyperlink>
        </w:p>
        <w:p w14:paraId="634E5D34" w14:textId="77777777" w:rsidR="005F4BB9" w:rsidRDefault="00000000">
          <w:pPr>
            <w:pStyle w:val="TM1"/>
            <w:tabs>
              <w:tab w:val="right" w:leader="dot" w:pos="10024"/>
            </w:tabs>
            <w:rPr>
              <w:b w:val="0"/>
              <w:noProof/>
              <w:color w:val="auto"/>
              <w:sz w:val="22"/>
              <w:lang w:eastAsia="fr-FR"/>
            </w:rPr>
          </w:pPr>
          <w:hyperlink w:anchor="_Toc138688591" w:history="1">
            <w:r w:rsidR="005F4BB9">
              <w:rPr>
                <w:noProof/>
                <w:webHidden/>
              </w:rPr>
              <w:tab/>
            </w:r>
            <w:r w:rsidR="005F4BB9">
              <w:rPr>
                <w:noProof/>
                <w:webHidden/>
              </w:rPr>
              <w:fldChar w:fldCharType="begin"/>
            </w:r>
            <w:r w:rsidR="005F4BB9">
              <w:rPr>
                <w:noProof/>
                <w:webHidden/>
              </w:rPr>
              <w:instrText xml:space="preserve"> PAGEREF _Toc138688591 \h </w:instrText>
            </w:r>
            <w:r w:rsidR="005F4BB9">
              <w:rPr>
                <w:noProof/>
                <w:webHidden/>
              </w:rPr>
            </w:r>
            <w:r w:rsidR="005F4BB9">
              <w:rPr>
                <w:noProof/>
                <w:webHidden/>
              </w:rPr>
              <w:fldChar w:fldCharType="separate"/>
            </w:r>
            <w:r w:rsidR="005F4BB9">
              <w:rPr>
                <w:noProof/>
                <w:webHidden/>
              </w:rPr>
              <w:t>9</w:t>
            </w:r>
            <w:r w:rsidR="005F4BB9">
              <w:rPr>
                <w:noProof/>
                <w:webHidden/>
              </w:rPr>
              <w:fldChar w:fldCharType="end"/>
            </w:r>
          </w:hyperlink>
        </w:p>
        <w:p w14:paraId="505A6F9A" w14:textId="77777777" w:rsidR="005F4BB9" w:rsidRDefault="00000000">
          <w:pPr>
            <w:pStyle w:val="TM2"/>
            <w:tabs>
              <w:tab w:val="right" w:leader="dot" w:pos="10024"/>
            </w:tabs>
            <w:rPr>
              <w:b w:val="0"/>
              <w:noProof/>
              <w:color w:val="auto"/>
              <w:sz w:val="22"/>
              <w:lang w:eastAsia="fr-FR"/>
            </w:rPr>
          </w:pPr>
          <w:hyperlink w:anchor="_Toc138688592" w:history="1">
            <w:r w:rsidR="005F4BB9" w:rsidRPr="009A3352">
              <w:rPr>
                <w:rStyle w:val="Lienhypertexte"/>
                <w:noProof/>
              </w:rPr>
              <w:t>Description de l'application :</w:t>
            </w:r>
            <w:r w:rsidR="005F4BB9">
              <w:rPr>
                <w:noProof/>
                <w:webHidden/>
              </w:rPr>
              <w:tab/>
            </w:r>
            <w:r w:rsidR="005F4BB9">
              <w:rPr>
                <w:noProof/>
                <w:webHidden/>
              </w:rPr>
              <w:fldChar w:fldCharType="begin"/>
            </w:r>
            <w:r w:rsidR="005F4BB9">
              <w:rPr>
                <w:noProof/>
                <w:webHidden/>
              </w:rPr>
              <w:instrText xml:space="preserve"> PAGEREF _Toc138688592 \h </w:instrText>
            </w:r>
            <w:r w:rsidR="005F4BB9">
              <w:rPr>
                <w:noProof/>
                <w:webHidden/>
              </w:rPr>
            </w:r>
            <w:r w:rsidR="005F4BB9">
              <w:rPr>
                <w:noProof/>
                <w:webHidden/>
              </w:rPr>
              <w:fldChar w:fldCharType="separate"/>
            </w:r>
            <w:r w:rsidR="005F4BB9">
              <w:rPr>
                <w:noProof/>
                <w:webHidden/>
              </w:rPr>
              <w:t>10</w:t>
            </w:r>
            <w:r w:rsidR="005F4BB9">
              <w:rPr>
                <w:noProof/>
                <w:webHidden/>
              </w:rPr>
              <w:fldChar w:fldCharType="end"/>
            </w:r>
          </w:hyperlink>
        </w:p>
        <w:p w14:paraId="38784D60" w14:textId="77777777" w:rsidR="005F4BB9" w:rsidRDefault="00000000">
          <w:pPr>
            <w:pStyle w:val="TM3"/>
            <w:tabs>
              <w:tab w:val="right" w:leader="dot" w:pos="10024"/>
            </w:tabs>
            <w:rPr>
              <w:b w:val="0"/>
              <w:noProof/>
              <w:color w:val="auto"/>
              <w:sz w:val="22"/>
              <w:lang w:eastAsia="fr-FR"/>
            </w:rPr>
          </w:pPr>
          <w:hyperlink w:anchor="_Toc138688593" w:history="1">
            <w:r w:rsidR="005F4BB9" w:rsidRPr="009A3352">
              <w:rPr>
                <w:rStyle w:val="Lienhypertexte"/>
                <w:noProof/>
              </w:rPr>
              <w:t>Html ccs : css (annexe 3)</w:t>
            </w:r>
            <w:r w:rsidR="005F4BB9">
              <w:rPr>
                <w:noProof/>
                <w:webHidden/>
              </w:rPr>
              <w:tab/>
            </w:r>
            <w:r w:rsidR="005F4BB9">
              <w:rPr>
                <w:noProof/>
                <w:webHidden/>
              </w:rPr>
              <w:fldChar w:fldCharType="begin"/>
            </w:r>
            <w:r w:rsidR="005F4BB9">
              <w:rPr>
                <w:noProof/>
                <w:webHidden/>
              </w:rPr>
              <w:instrText xml:space="preserve"> PAGEREF _Toc138688593 \h </w:instrText>
            </w:r>
            <w:r w:rsidR="005F4BB9">
              <w:rPr>
                <w:noProof/>
                <w:webHidden/>
              </w:rPr>
            </w:r>
            <w:r w:rsidR="005F4BB9">
              <w:rPr>
                <w:noProof/>
                <w:webHidden/>
              </w:rPr>
              <w:fldChar w:fldCharType="separate"/>
            </w:r>
            <w:r w:rsidR="005F4BB9">
              <w:rPr>
                <w:noProof/>
                <w:webHidden/>
              </w:rPr>
              <w:t>10</w:t>
            </w:r>
            <w:r w:rsidR="005F4BB9">
              <w:rPr>
                <w:noProof/>
                <w:webHidden/>
              </w:rPr>
              <w:fldChar w:fldCharType="end"/>
            </w:r>
          </w:hyperlink>
        </w:p>
        <w:p w14:paraId="7A3D1AF6" w14:textId="77777777" w:rsidR="005F4BB9" w:rsidRDefault="00000000">
          <w:pPr>
            <w:pStyle w:val="TM3"/>
            <w:tabs>
              <w:tab w:val="right" w:leader="dot" w:pos="10024"/>
            </w:tabs>
            <w:rPr>
              <w:b w:val="0"/>
              <w:noProof/>
              <w:color w:val="auto"/>
              <w:sz w:val="22"/>
              <w:lang w:eastAsia="fr-FR"/>
            </w:rPr>
          </w:pPr>
          <w:hyperlink w:anchor="_Toc138688594" w:history="1">
            <w:r w:rsidR="005F4BB9" w:rsidRPr="009A3352">
              <w:rPr>
                <w:rStyle w:val="Lienhypertexte"/>
                <w:noProof/>
              </w:rPr>
              <w:t>JavaScripts : (annexe 2 pour le code)</w:t>
            </w:r>
            <w:r w:rsidR="005F4BB9">
              <w:rPr>
                <w:noProof/>
                <w:webHidden/>
              </w:rPr>
              <w:tab/>
            </w:r>
            <w:r w:rsidR="005F4BB9">
              <w:rPr>
                <w:noProof/>
                <w:webHidden/>
              </w:rPr>
              <w:fldChar w:fldCharType="begin"/>
            </w:r>
            <w:r w:rsidR="005F4BB9">
              <w:rPr>
                <w:noProof/>
                <w:webHidden/>
              </w:rPr>
              <w:instrText xml:space="preserve"> PAGEREF _Toc138688594 \h </w:instrText>
            </w:r>
            <w:r w:rsidR="005F4BB9">
              <w:rPr>
                <w:noProof/>
                <w:webHidden/>
              </w:rPr>
            </w:r>
            <w:r w:rsidR="005F4BB9">
              <w:rPr>
                <w:noProof/>
                <w:webHidden/>
              </w:rPr>
              <w:fldChar w:fldCharType="separate"/>
            </w:r>
            <w:r w:rsidR="005F4BB9">
              <w:rPr>
                <w:noProof/>
                <w:webHidden/>
              </w:rPr>
              <w:t>10</w:t>
            </w:r>
            <w:r w:rsidR="005F4BB9">
              <w:rPr>
                <w:noProof/>
                <w:webHidden/>
              </w:rPr>
              <w:fldChar w:fldCharType="end"/>
            </w:r>
          </w:hyperlink>
        </w:p>
        <w:p w14:paraId="15404D53" w14:textId="77777777" w:rsidR="005F4BB9" w:rsidRDefault="00000000">
          <w:pPr>
            <w:pStyle w:val="TM2"/>
            <w:tabs>
              <w:tab w:val="right" w:leader="dot" w:pos="10024"/>
            </w:tabs>
            <w:rPr>
              <w:b w:val="0"/>
              <w:noProof/>
              <w:color w:val="auto"/>
              <w:sz w:val="22"/>
              <w:lang w:eastAsia="fr-FR"/>
            </w:rPr>
          </w:pPr>
          <w:hyperlink w:anchor="_Toc138688595" w:history="1">
            <w:r w:rsidR="005F4BB9" w:rsidRPr="009A3352">
              <w:rPr>
                <w:rStyle w:val="Lienhypertexte"/>
                <w:noProof/>
              </w:rPr>
              <w:t>Base de données :</w:t>
            </w:r>
            <w:r w:rsidR="005F4BB9">
              <w:rPr>
                <w:noProof/>
                <w:webHidden/>
              </w:rPr>
              <w:tab/>
            </w:r>
            <w:r w:rsidR="005F4BB9">
              <w:rPr>
                <w:noProof/>
                <w:webHidden/>
              </w:rPr>
              <w:fldChar w:fldCharType="begin"/>
            </w:r>
            <w:r w:rsidR="005F4BB9">
              <w:rPr>
                <w:noProof/>
                <w:webHidden/>
              </w:rPr>
              <w:instrText xml:space="preserve"> PAGEREF _Toc138688595 \h </w:instrText>
            </w:r>
            <w:r w:rsidR="005F4BB9">
              <w:rPr>
                <w:noProof/>
                <w:webHidden/>
              </w:rPr>
            </w:r>
            <w:r w:rsidR="005F4BB9">
              <w:rPr>
                <w:noProof/>
                <w:webHidden/>
              </w:rPr>
              <w:fldChar w:fldCharType="separate"/>
            </w:r>
            <w:r w:rsidR="005F4BB9">
              <w:rPr>
                <w:noProof/>
                <w:webHidden/>
              </w:rPr>
              <w:t>12</w:t>
            </w:r>
            <w:r w:rsidR="005F4BB9">
              <w:rPr>
                <w:noProof/>
                <w:webHidden/>
              </w:rPr>
              <w:fldChar w:fldCharType="end"/>
            </w:r>
          </w:hyperlink>
        </w:p>
        <w:p w14:paraId="5EE329AA" w14:textId="77777777" w:rsidR="005F4BB9" w:rsidRDefault="00000000">
          <w:pPr>
            <w:pStyle w:val="TM2"/>
            <w:tabs>
              <w:tab w:val="right" w:leader="dot" w:pos="10024"/>
            </w:tabs>
            <w:rPr>
              <w:b w:val="0"/>
              <w:noProof/>
              <w:color w:val="auto"/>
              <w:sz w:val="22"/>
              <w:lang w:eastAsia="fr-FR"/>
            </w:rPr>
          </w:pPr>
          <w:hyperlink w:anchor="_Toc138688596" w:history="1">
            <w:r w:rsidR="005F4BB9" w:rsidRPr="009A3352">
              <w:rPr>
                <w:rStyle w:val="Lienhypertexte"/>
                <w:noProof/>
              </w:rPr>
              <w:t>Mes difficultés</w:t>
            </w:r>
            <w:r w:rsidR="005F4BB9">
              <w:rPr>
                <w:noProof/>
                <w:webHidden/>
              </w:rPr>
              <w:tab/>
            </w:r>
            <w:r w:rsidR="005F4BB9">
              <w:rPr>
                <w:noProof/>
                <w:webHidden/>
              </w:rPr>
              <w:fldChar w:fldCharType="begin"/>
            </w:r>
            <w:r w:rsidR="005F4BB9">
              <w:rPr>
                <w:noProof/>
                <w:webHidden/>
              </w:rPr>
              <w:instrText xml:space="preserve"> PAGEREF _Toc138688596 \h </w:instrText>
            </w:r>
            <w:r w:rsidR="005F4BB9">
              <w:rPr>
                <w:noProof/>
                <w:webHidden/>
              </w:rPr>
            </w:r>
            <w:r w:rsidR="005F4BB9">
              <w:rPr>
                <w:noProof/>
                <w:webHidden/>
              </w:rPr>
              <w:fldChar w:fldCharType="separate"/>
            </w:r>
            <w:r w:rsidR="005F4BB9">
              <w:rPr>
                <w:noProof/>
                <w:webHidden/>
              </w:rPr>
              <w:t>13</w:t>
            </w:r>
            <w:r w:rsidR="005F4BB9">
              <w:rPr>
                <w:noProof/>
                <w:webHidden/>
              </w:rPr>
              <w:fldChar w:fldCharType="end"/>
            </w:r>
          </w:hyperlink>
        </w:p>
        <w:p w14:paraId="4BC247A8" w14:textId="77777777" w:rsidR="005F4BB9" w:rsidRDefault="00000000">
          <w:pPr>
            <w:pStyle w:val="TM1"/>
            <w:tabs>
              <w:tab w:val="right" w:leader="dot" w:pos="10024"/>
            </w:tabs>
            <w:rPr>
              <w:b w:val="0"/>
              <w:noProof/>
              <w:color w:val="auto"/>
              <w:sz w:val="22"/>
              <w:lang w:eastAsia="fr-FR"/>
            </w:rPr>
          </w:pPr>
          <w:hyperlink w:anchor="_Toc138688597" w:history="1">
            <w:r w:rsidR="005F4BB9" w:rsidRPr="009A3352">
              <w:rPr>
                <w:rStyle w:val="Lienhypertexte"/>
                <w:noProof/>
              </w:rPr>
              <w:t>Conclusion :</w:t>
            </w:r>
            <w:r w:rsidR="005F4BB9">
              <w:rPr>
                <w:noProof/>
                <w:webHidden/>
              </w:rPr>
              <w:tab/>
            </w:r>
            <w:r w:rsidR="005F4BB9">
              <w:rPr>
                <w:noProof/>
                <w:webHidden/>
              </w:rPr>
              <w:fldChar w:fldCharType="begin"/>
            </w:r>
            <w:r w:rsidR="005F4BB9">
              <w:rPr>
                <w:noProof/>
                <w:webHidden/>
              </w:rPr>
              <w:instrText xml:space="preserve"> PAGEREF _Toc138688597 \h </w:instrText>
            </w:r>
            <w:r w:rsidR="005F4BB9">
              <w:rPr>
                <w:noProof/>
                <w:webHidden/>
              </w:rPr>
            </w:r>
            <w:r w:rsidR="005F4BB9">
              <w:rPr>
                <w:noProof/>
                <w:webHidden/>
              </w:rPr>
              <w:fldChar w:fldCharType="separate"/>
            </w:r>
            <w:r w:rsidR="005F4BB9">
              <w:rPr>
                <w:noProof/>
                <w:webHidden/>
              </w:rPr>
              <w:t>14</w:t>
            </w:r>
            <w:r w:rsidR="005F4BB9">
              <w:rPr>
                <w:noProof/>
                <w:webHidden/>
              </w:rPr>
              <w:fldChar w:fldCharType="end"/>
            </w:r>
          </w:hyperlink>
        </w:p>
        <w:p w14:paraId="7743DD42" w14:textId="77777777" w:rsidR="005F4BB9" w:rsidRDefault="00000000">
          <w:pPr>
            <w:pStyle w:val="TM1"/>
            <w:tabs>
              <w:tab w:val="right" w:leader="dot" w:pos="10024"/>
            </w:tabs>
            <w:rPr>
              <w:b w:val="0"/>
              <w:noProof/>
              <w:color w:val="auto"/>
              <w:sz w:val="22"/>
              <w:lang w:eastAsia="fr-FR"/>
            </w:rPr>
          </w:pPr>
          <w:hyperlink w:anchor="_Toc138688598" w:history="1">
            <w:r w:rsidR="005F4BB9" w:rsidRPr="009A3352">
              <w:rPr>
                <w:rStyle w:val="Lienhypertexte"/>
                <w:noProof/>
              </w:rPr>
              <w:t>Annexe</w:t>
            </w:r>
            <w:r w:rsidR="005F4BB9">
              <w:rPr>
                <w:noProof/>
                <w:webHidden/>
              </w:rPr>
              <w:tab/>
            </w:r>
            <w:r w:rsidR="005F4BB9">
              <w:rPr>
                <w:noProof/>
                <w:webHidden/>
              </w:rPr>
              <w:fldChar w:fldCharType="begin"/>
            </w:r>
            <w:r w:rsidR="005F4BB9">
              <w:rPr>
                <w:noProof/>
                <w:webHidden/>
              </w:rPr>
              <w:instrText xml:space="preserve"> PAGEREF _Toc138688598 \h </w:instrText>
            </w:r>
            <w:r w:rsidR="005F4BB9">
              <w:rPr>
                <w:noProof/>
                <w:webHidden/>
              </w:rPr>
            </w:r>
            <w:r w:rsidR="005F4BB9">
              <w:rPr>
                <w:noProof/>
                <w:webHidden/>
              </w:rPr>
              <w:fldChar w:fldCharType="separate"/>
            </w:r>
            <w:r w:rsidR="005F4BB9">
              <w:rPr>
                <w:noProof/>
                <w:webHidden/>
              </w:rPr>
              <w:t>16</w:t>
            </w:r>
            <w:r w:rsidR="005F4BB9">
              <w:rPr>
                <w:noProof/>
                <w:webHidden/>
              </w:rPr>
              <w:fldChar w:fldCharType="end"/>
            </w:r>
          </w:hyperlink>
        </w:p>
        <w:p w14:paraId="018C1608" w14:textId="77777777" w:rsidR="005F4BB9" w:rsidRDefault="00000000">
          <w:pPr>
            <w:pStyle w:val="TM2"/>
            <w:tabs>
              <w:tab w:val="right" w:leader="dot" w:pos="10024"/>
            </w:tabs>
            <w:rPr>
              <w:b w:val="0"/>
              <w:noProof/>
              <w:color w:val="auto"/>
              <w:sz w:val="22"/>
              <w:lang w:eastAsia="fr-FR"/>
            </w:rPr>
          </w:pPr>
          <w:hyperlink w:anchor="_Toc138688599" w:history="1">
            <w:r w:rsidR="005F4BB9" w:rsidRPr="009A3352">
              <w:rPr>
                <w:rStyle w:val="Lienhypertexte"/>
                <w:noProof/>
              </w:rPr>
              <w:t>Annexe 1 : Si vous voulez aller sur le code explicatif vs pouvez Ctrl + Clic pour suivre le lien ou  Ctrl + Clic ICI :</w:t>
            </w:r>
            <w:r w:rsidR="005F4BB9">
              <w:rPr>
                <w:noProof/>
                <w:webHidden/>
              </w:rPr>
              <w:tab/>
            </w:r>
            <w:r w:rsidR="005F4BB9">
              <w:rPr>
                <w:noProof/>
                <w:webHidden/>
              </w:rPr>
              <w:fldChar w:fldCharType="begin"/>
            </w:r>
            <w:r w:rsidR="005F4BB9">
              <w:rPr>
                <w:noProof/>
                <w:webHidden/>
              </w:rPr>
              <w:instrText xml:space="preserve"> PAGEREF _Toc138688599 \h </w:instrText>
            </w:r>
            <w:r w:rsidR="005F4BB9">
              <w:rPr>
                <w:noProof/>
                <w:webHidden/>
              </w:rPr>
            </w:r>
            <w:r w:rsidR="005F4BB9">
              <w:rPr>
                <w:noProof/>
                <w:webHidden/>
              </w:rPr>
              <w:fldChar w:fldCharType="separate"/>
            </w:r>
            <w:r w:rsidR="005F4BB9">
              <w:rPr>
                <w:noProof/>
                <w:webHidden/>
              </w:rPr>
              <w:t>16</w:t>
            </w:r>
            <w:r w:rsidR="005F4BB9">
              <w:rPr>
                <w:noProof/>
                <w:webHidden/>
              </w:rPr>
              <w:fldChar w:fldCharType="end"/>
            </w:r>
          </w:hyperlink>
        </w:p>
        <w:p w14:paraId="7635D77E" w14:textId="77777777" w:rsidR="005F4BB9" w:rsidRDefault="00000000">
          <w:pPr>
            <w:pStyle w:val="TM2"/>
            <w:tabs>
              <w:tab w:val="right" w:leader="dot" w:pos="10024"/>
            </w:tabs>
            <w:rPr>
              <w:b w:val="0"/>
              <w:noProof/>
              <w:color w:val="auto"/>
              <w:sz w:val="22"/>
              <w:lang w:eastAsia="fr-FR"/>
            </w:rPr>
          </w:pPr>
          <w:hyperlink w:anchor="_Toc138688600" w:history="1">
            <w:r w:rsidR="005F4BB9" w:rsidRPr="009A3352">
              <w:rPr>
                <w:rStyle w:val="Lienhypertexte"/>
                <w:noProof/>
              </w:rPr>
              <w:t>Annexe 2 : Si vous voulez aller sur le code explicatif vs pouvez Ctrl + Clic pour suivre le lien ou  Ctrl + Clic ICI :</w:t>
            </w:r>
            <w:r w:rsidR="005F4BB9">
              <w:rPr>
                <w:noProof/>
                <w:webHidden/>
              </w:rPr>
              <w:tab/>
            </w:r>
            <w:r w:rsidR="005F4BB9">
              <w:rPr>
                <w:noProof/>
                <w:webHidden/>
              </w:rPr>
              <w:fldChar w:fldCharType="begin"/>
            </w:r>
            <w:r w:rsidR="005F4BB9">
              <w:rPr>
                <w:noProof/>
                <w:webHidden/>
              </w:rPr>
              <w:instrText xml:space="preserve"> PAGEREF _Toc138688600 \h </w:instrText>
            </w:r>
            <w:r w:rsidR="005F4BB9">
              <w:rPr>
                <w:noProof/>
                <w:webHidden/>
              </w:rPr>
            </w:r>
            <w:r w:rsidR="005F4BB9">
              <w:rPr>
                <w:noProof/>
                <w:webHidden/>
              </w:rPr>
              <w:fldChar w:fldCharType="separate"/>
            </w:r>
            <w:r w:rsidR="005F4BB9">
              <w:rPr>
                <w:noProof/>
                <w:webHidden/>
              </w:rPr>
              <w:t>17</w:t>
            </w:r>
            <w:r w:rsidR="005F4BB9">
              <w:rPr>
                <w:noProof/>
                <w:webHidden/>
              </w:rPr>
              <w:fldChar w:fldCharType="end"/>
            </w:r>
          </w:hyperlink>
        </w:p>
        <w:p w14:paraId="0A98EB86" w14:textId="77777777" w:rsidR="005F4BB9" w:rsidRDefault="00000000">
          <w:pPr>
            <w:pStyle w:val="TM2"/>
            <w:tabs>
              <w:tab w:val="left" w:pos="1790"/>
              <w:tab w:val="right" w:leader="dot" w:pos="10024"/>
            </w:tabs>
            <w:rPr>
              <w:b w:val="0"/>
              <w:noProof/>
              <w:color w:val="auto"/>
              <w:sz w:val="22"/>
              <w:lang w:eastAsia="fr-FR"/>
            </w:rPr>
          </w:pPr>
          <w:hyperlink w:anchor="_Toc138688601" w:history="1">
            <w:r w:rsidR="005F4BB9" w:rsidRPr="009A3352">
              <w:rPr>
                <w:rStyle w:val="Lienhypertexte"/>
                <w:noProof/>
              </w:rPr>
              <w:t xml:space="preserve">Annexe 3 : </w:t>
            </w:r>
            <w:r w:rsidR="005F4BB9">
              <w:rPr>
                <w:b w:val="0"/>
                <w:noProof/>
                <w:color w:val="auto"/>
                <w:sz w:val="22"/>
                <w:lang w:eastAsia="fr-FR"/>
              </w:rPr>
              <w:tab/>
            </w:r>
            <w:r w:rsidR="005F4BB9" w:rsidRPr="009A3352">
              <w:rPr>
                <w:rStyle w:val="Lienhypertexte"/>
                <w:noProof/>
              </w:rPr>
              <w:t>et voici le CSS ICI</w:t>
            </w:r>
            <w:r w:rsidR="005F4BB9">
              <w:rPr>
                <w:noProof/>
                <w:webHidden/>
              </w:rPr>
              <w:tab/>
            </w:r>
            <w:r w:rsidR="005F4BB9">
              <w:rPr>
                <w:noProof/>
                <w:webHidden/>
              </w:rPr>
              <w:fldChar w:fldCharType="begin"/>
            </w:r>
            <w:r w:rsidR="005F4BB9">
              <w:rPr>
                <w:noProof/>
                <w:webHidden/>
              </w:rPr>
              <w:instrText xml:space="preserve"> PAGEREF _Toc138688601 \h </w:instrText>
            </w:r>
            <w:r w:rsidR="005F4BB9">
              <w:rPr>
                <w:noProof/>
                <w:webHidden/>
              </w:rPr>
            </w:r>
            <w:r w:rsidR="005F4BB9">
              <w:rPr>
                <w:noProof/>
                <w:webHidden/>
              </w:rPr>
              <w:fldChar w:fldCharType="separate"/>
            </w:r>
            <w:r w:rsidR="005F4BB9">
              <w:rPr>
                <w:noProof/>
                <w:webHidden/>
              </w:rPr>
              <w:t>18</w:t>
            </w:r>
            <w:r w:rsidR="005F4BB9">
              <w:rPr>
                <w:noProof/>
                <w:webHidden/>
              </w:rPr>
              <w:fldChar w:fldCharType="end"/>
            </w:r>
          </w:hyperlink>
        </w:p>
        <w:p w14:paraId="27901E2A" w14:textId="77777777" w:rsidR="004A4E88" w:rsidRDefault="005F4BB9" w:rsidP="005F4BB9">
          <w:r>
            <w:rPr>
              <w:bCs/>
            </w:rPr>
            <w:fldChar w:fldCharType="end"/>
          </w:r>
        </w:p>
      </w:sdtContent>
    </w:sdt>
    <w:p w14:paraId="5EE20AB8" w14:textId="77777777" w:rsidR="00221828" w:rsidRDefault="00221828" w:rsidP="004A4E88">
      <w:pPr>
        <w:pStyle w:val="Titre1"/>
        <w:rPr>
          <w:lang w:bidi="fr-FR"/>
        </w:rPr>
      </w:pPr>
      <w:bookmarkStart w:id="1" w:name="_Toc138688581"/>
      <w:r>
        <w:rPr>
          <w:lang w:bidi="fr-FR"/>
        </w:rPr>
        <w:lastRenderedPageBreak/>
        <w:t>Introduction</w:t>
      </w:r>
      <w:bookmarkEnd w:id="1"/>
    </w:p>
    <w:p w14:paraId="20C23067" w14:textId="77777777" w:rsidR="00221828" w:rsidRPr="00B011BA" w:rsidRDefault="004A4E88" w:rsidP="00B011BA">
      <w:pPr>
        <w:pStyle w:val="Titre2"/>
        <w:rPr>
          <w:sz w:val="32"/>
          <w:szCs w:val="32"/>
        </w:rPr>
      </w:pPr>
      <w:bookmarkStart w:id="2" w:name="_Toc138688582"/>
      <w:r w:rsidRPr="004A4E88">
        <w:rPr>
          <w:sz w:val="32"/>
          <w:szCs w:val="32"/>
          <w:u w:val="single"/>
        </w:rPr>
        <w:t>Présentation</w:t>
      </w:r>
      <w:r w:rsidR="00153F5A" w:rsidRPr="004A4E88">
        <w:rPr>
          <w:sz w:val="32"/>
          <w:szCs w:val="32"/>
          <w:u w:val="single"/>
        </w:rPr>
        <w:t> </w:t>
      </w:r>
      <w:r w:rsidR="00153F5A" w:rsidRPr="004A4E88">
        <w:rPr>
          <w:sz w:val="32"/>
          <w:szCs w:val="32"/>
        </w:rPr>
        <w:t>:</w:t>
      </w:r>
      <w:bookmarkEnd w:id="2"/>
      <w:r w:rsidR="00153F5A" w:rsidRPr="004A4E88">
        <w:rPr>
          <w:sz w:val="32"/>
          <w:szCs w:val="32"/>
        </w:rPr>
        <w:t xml:space="preserve"> </w:t>
      </w:r>
    </w:p>
    <w:p w14:paraId="54C7A70C" w14:textId="77777777" w:rsidR="00153F5A" w:rsidRPr="00221828" w:rsidRDefault="00153F5A" w:rsidP="00153F5A">
      <w:pPr>
        <w:rPr>
          <w:szCs w:val="28"/>
        </w:rPr>
      </w:pPr>
      <w:r w:rsidRPr="00221828">
        <w:rPr>
          <w:szCs w:val="28"/>
        </w:rPr>
        <w:t xml:space="preserve">This report documents </w:t>
      </w:r>
      <w:proofErr w:type="spellStart"/>
      <w:r w:rsidRPr="00221828">
        <w:rPr>
          <w:szCs w:val="28"/>
        </w:rPr>
        <w:t>my</w:t>
      </w:r>
      <w:proofErr w:type="spellEnd"/>
      <w:r w:rsidRPr="00221828">
        <w:rPr>
          <w:szCs w:val="28"/>
        </w:rPr>
        <w:t xml:space="preserve"> </w:t>
      </w:r>
      <w:proofErr w:type="spellStart"/>
      <w:r w:rsidRPr="00221828">
        <w:rPr>
          <w:szCs w:val="28"/>
        </w:rPr>
        <w:t>internship</w:t>
      </w:r>
      <w:proofErr w:type="spellEnd"/>
      <w:r w:rsidRPr="00221828">
        <w:rPr>
          <w:szCs w:val="28"/>
        </w:rPr>
        <w:t xml:space="preserve"> </w:t>
      </w:r>
      <w:proofErr w:type="spellStart"/>
      <w:r w:rsidRPr="00221828">
        <w:rPr>
          <w:szCs w:val="28"/>
        </w:rPr>
        <w:t>experience</w:t>
      </w:r>
      <w:proofErr w:type="spellEnd"/>
      <w:r w:rsidRPr="00221828">
        <w:rPr>
          <w:szCs w:val="28"/>
        </w:rPr>
        <w:t xml:space="preserve"> at ASPTT (Association Sportive des Postes, Télégraphes et Téléphones), </w:t>
      </w:r>
      <w:proofErr w:type="spellStart"/>
      <w:r w:rsidRPr="00221828">
        <w:rPr>
          <w:szCs w:val="28"/>
        </w:rPr>
        <w:t>where</w:t>
      </w:r>
      <w:proofErr w:type="spellEnd"/>
      <w:r w:rsidRPr="00221828">
        <w:rPr>
          <w:szCs w:val="28"/>
        </w:rPr>
        <w:t xml:space="preserve"> I </w:t>
      </w:r>
      <w:proofErr w:type="spellStart"/>
      <w:r w:rsidRPr="00221828">
        <w:rPr>
          <w:szCs w:val="28"/>
        </w:rPr>
        <w:t>was</w:t>
      </w:r>
      <w:proofErr w:type="spellEnd"/>
      <w:r w:rsidRPr="00221828">
        <w:rPr>
          <w:szCs w:val="28"/>
        </w:rPr>
        <w:t xml:space="preserve"> a part of the IT </w:t>
      </w:r>
      <w:proofErr w:type="spellStart"/>
      <w:r w:rsidRPr="00221828">
        <w:rPr>
          <w:szCs w:val="28"/>
        </w:rPr>
        <w:t>department</w:t>
      </w:r>
      <w:proofErr w:type="spellEnd"/>
      <w:r w:rsidRPr="00221828">
        <w:rPr>
          <w:szCs w:val="28"/>
        </w:rPr>
        <w:t xml:space="preserve"> as part of </w:t>
      </w:r>
      <w:proofErr w:type="spellStart"/>
      <w:r w:rsidRPr="00221828">
        <w:rPr>
          <w:szCs w:val="28"/>
        </w:rPr>
        <w:t>my</w:t>
      </w:r>
      <w:proofErr w:type="spellEnd"/>
      <w:r w:rsidRPr="00221828">
        <w:rPr>
          <w:szCs w:val="28"/>
        </w:rPr>
        <w:t xml:space="preserve"> BTS (Brevet de Technicien Supérieur) in Computer Science.</w:t>
      </w:r>
    </w:p>
    <w:p w14:paraId="0A606A14" w14:textId="77777777" w:rsidR="00153F5A" w:rsidRPr="00221828" w:rsidRDefault="00153F5A" w:rsidP="00153F5A">
      <w:pPr>
        <w:rPr>
          <w:szCs w:val="28"/>
        </w:rPr>
      </w:pPr>
    </w:p>
    <w:p w14:paraId="2FD23844" w14:textId="77777777" w:rsidR="00153F5A" w:rsidRPr="005823A9" w:rsidRDefault="002C2790" w:rsidP="002C2790">
      <w:pPr>
        <w:rPr>
          <w:szCs w:val="28"/>
          <w:lang w:val="en-US"/>
        </w:rPr>
      </w:pPr>
      <w:r>
        <w:rPr>
          <w:noProof/>
          <w:lang w:eastAsia="fr-FR"/>
        </w:rPr>
        <w:drawing>
          <wp:anchor distT="0" distB="0" distL="114300" distR="114300" simplePos="0" relativeHeight="251664384" behindDoc="0" locked="0" layoutInCell="1" allowOverlap="1" wp14:anchorId="6CB14F3F" wp14:editId="693A0537">
            <wp:simplePos x="0" y="0"/>
            <wp:positionH relativeFrom="margin">
              <wp:posOffset>-13063</wp:posOffset>
            </wp:positionH>
            <wp:positionV relativeFrom="paragraph">
              <wp:posOffset>114300</wp:posOffset>
            </wp:positionV>
            <wp:extent cx="1911350" cy="1922780"/>
            <wp:effectExtent l="0" t="0" r="0" b="127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éléchargement.png"/>
                    <pic:cNvPicPr/>
                  </pic:nvPicPr>
                  <pic:blipFill>
                    <a:blip r:embed="rId10">
                      <a:extLst>
                        <a:ext uri="{28A0092B-C50C-407E-A947-70E740481C1C}">
                          <a14:useLocalDpi xmlns:a14="http://schemas.microsoft.com/office/drawing/2010/main" val="0"/>
                        </a:ext>
                      </a:extLst>
                    </a:blip>
                    <a:stretch>
                      <a:fillRect/>
                    </a:stretch>
                  </pic:blipFill>
                  <pic:spPr>
                    <a:xfrm>
                      <a:off x="0" y="0"/>
                      <a:ext cx="1911350" cy="1922780"/>
                    </a:xfrm>
                    <a:prstGeom prst="rect">
                      <a:avLst/>
                    </a:prstGeom>
                  </pic:spPr>
                </pic:pic>
              </a:graphicData>
            </a:graphic>
            <wp14:sizeRelH relativeFrom="margin">
              <wp14:pctWidth>0</wp14:pctWidth>
            </wp14:sizeRelH>
            <wp14:sizeRelV relativeFrom="margin">
              <wp14:pctHeight>0</wp14:pctHeight>
            </wp14:sizeRelV>
          </wp:anchor>
        </w:drawing>
      </w:r>
      <w:r w:rsidR="00153F5A" w:rsidRPr="005823A9">
        <w:rPr>
          <w:szCs w:val="28"/>
          <w:lang w:val="en-US"/>
        </w:rPr>
        <w:t>ASPTT is a well-known sports association that brings together thousands of individuals who are passionate about sports and recreational activities. Its mission is to promote and develop sports for all. Within this association, the IT department plays a crucial role in ensuring the smooth functioning of technological infrastructure and supporting sports activities through tailored IT solutions.</w:t>
      </w:r>
    </w:p>
    <w:p w14:paraId="2EC5489E" w14:textId="77777777" w:rsidR="00153F5A" w:rsidRPr="005823A9" w:rsidRDefault="00153F5A" w:rsidP="00153F5A">
      <w:pPr>
        <w:rPr>
          <w:szCs w:val="28"/>
          <w:lang w:val="en-US"/>
        </w:rPr>
      </w:pPr>
    </w:p>
    <w:p w14:paraId="617FACEA" w14:textId="77777777" w:rsidR="00153F5A" w:rsidRPr="005823A9" w:rsidRDefault="00153F5A" w:rsidP="00153F5A">
      <w:pPr>
        <w:rPr>
          <w:szCs w:val="28"/>
          <w:lang w:val="en-US"/>
        </w:rPr>
      </w:pPr>
      <w:r w:rsidRPr="005823A9">
        <w:rPr>
          <w:szCs w:val="28"/>
          <w:lang w:val="en-US"/>
        </w:rPr>
        <w:t>During my internship, I had the opportunity to work closely with a team of IT professionals. I gained valuable insights into the various aspects of the IT profession within a dynamic and ever-evolving organization. My responsibilities included assisting in the management of IT systems, participating in technical issue resolution, and contributing to the development of new solutions.</w:t>
      </w:r>
    </w:p>
    <w:p w14:paraId="7A196CD6" w14:textId="77777777" w:rsidR="00153F5A" w:rsidRPr="005823A9" w:rsidRDefault="00153F5A" w:rsidP="00153F5A">
      <w:pPr>
        <w:rPr>
          <w:szCs w:val="28"/>
          <w:lang w:val="en-US"/>
        </w:rPr>
      </w:pPr>
    </w:p>
    <w:p w14:paraId="3C715A29" w14:textId="77777777" w:rsidR="004A4E88" w:rsidRPr="005823A9" w:rsidRDefault="002C2790" w:rsidP="00153F5A">
      <w:pPr>
        <w:rPr>
          <w:szCs w:val="28"/>
          <w:lang w:val="en-US"/>
        </w:rPr>
      </w:pPr>
      <w:r>
        <w:rPr>
          <w:noProof/>
          <w:lang w:eastAsia="fr-FR"/>
        </w:rPr>
        <w:drawing>
          <wp:anchor distT="0" distB="0" distL="114300" distR="114300" simplePos="0" relativeHeight="251662336" behindDoc="1" locked="0" layoutInCell="1" allowOverlap="1" wp14:anchorId="71E70D62" wp14:editId="47F952DA">
            <wp:simplePos x="0" y="0"/>
            <wp:positionH relativeFrom="margin">
              <wp:align>right</wp:align>
            </wp:positionH>
            <wp:positionV relativeFrom="paragraph">
              <wp:posOffset>23495</wp:posOffset>
            </wp:positionV>
            <wp:extent cx="2334260" cy="1749425"/>
            <wp:effectExtent l="0" t="0" r="8890" b="3175"/>
            <wp:wrapTight wrapText="bothSides">
              <wp:wrapPolygon edited="0">
                <wp:start x="0" y="0"/>
                <wp:lineTo x="0" y="21404"/>
                <wp:lineTo x="21506" y="21404"/>
                <wp:lineTo x="2150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9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4260" cy="1749425"/>
                    </a:xfrm>
                    <a:prstGeom prst="rect">
                      <a:avLst/>
                    </a:prstGeom>
                  </pic:spPr>
                </pic:pic>
              </a:graphicData>
            </a:graphic>
            <wp14:sizeRelH relativeFrom="margin">
              <wp14:pctWidth>0</wp14:pctWidth>
            </wp14:sizeRelH>
            <wp14:sizeRelV relativeFrom="margin">
              <wp14:pctHeight>0</wp14:pctHeight>
            </wp14:sizeRelV>
          </wp:anchor>
        </w:drawing>
      </w:r>
      <w:r w:rsidR="00153F5A" w:rsidRPr="005823A9">
        <w:rPr>
          <w:szCs w:val="28"/>
          <w:lang w:val="en-US"/>
        </w:rPr>
        <w:t>This internship report will outline the tasks assigned to me, the skills I developed throughout the internship, and the projects I was involved in. Additionally, it will highlight the valuable lessons I learned from this enriching professional experience and the opportunities it has opened up for my future in the field of computer science.</w:t>
      </w:r>
    </w:p>
    <w:p w14:paraId="639C99A7" w14:textId="77777777" w:rsidR="004A4E88" w:rsidRDefault="004A4E88" w:rsidP="004A4E88">
      <w:pPr>
        <w:pStyle w:val="Titre1"/>
        <w:rPr>
          <w:rFonts w:ascii="Arial" w:hAnsi="Arial" w:cs="Arial"/>
          <w:szCs w:val="52"/>
          <w:shd w:val="clear" w:color="auto" w:fill="FAF9F8"/>
        </w:rPr>
      </w:pPr>
      <w:bookmarkStart w:id="3" w:name="_Toc138688583"/>
      <w:r w:rsidRPr="004A4E88">
        <w:rPr>
          <w:rFonts w:ascii="Arial" w:hAnsi="Arial" w:cs="Arial"/>
          <w:szCs w:val="52"/>
          <w:shd w:val="clear" w:color="auto" w:fill="FAF9F8"/>
        </w:rPr>
        <w:lastRenderedPageBreak/>
        <w:t>Etude de l’existant</w:t>
      </w:r>
      <w:bookmarkEnd w:id="3"/>
    </w:p>
    <w:p w14:paraId="09BF95CE" w14:textId="77777777" w:rsidR="004A4E88" w:rsidRDefault="004A4E88" w:rsidP="004A4E88">
      <w:pPr>
        <w:pStyle w:val="Titre2"/>
        <w:rPr>
          <w:rFonts w:ascii="Arial" w:hAnsi="Arial" w:cs="Arial"/>
          <w:sz w:val="32"/>
          <w:szCs w:val="32"/>
          <w:shd w:val="clear" w:color="auto" w:fill="FAF9F8"/>
        </w:rPr>
      </w:pPr>
      <w:bookmarkStart w:id="4" w:name="_Toc138688584"/>
      <w:r w:rsidRPr="004A4E88">
        <w:rPr>
          <w:rFonts w:cs="Arial"/>
          <w:sz w:val="32"/>
          <w:szCs w:val="32"/>
          <w:u w:val="single"/>
          <w:shd w:val="clear" w:color="auto" w:fill="FAF9F8"/>
        </w:rPr>
        <w:t>Présentation de l’entreprise</w:t>
      </w:r>
      <w:r w:rsidRPr="004A4E88">
        <w:rPr>
          <w:rFonts w:ascii="Arial" w:hAnsi="Arial" w:cs="Arial"/>
          <w:sz w:val="32"/>
          <w:szCs w:val="32"/>
          <w:shd w:val="clear" w:color="auto" w:fill="FAF9F8"/>
        </w:rPr>
        <w:t> :</w:t>
      </w:r>
      <w:bookmarkEnd w:id="4"/>
    </w:p>
    <w:p w14:paraId="15E2B629" w14:textId="77777777" w:rsidR="00B819DD" w:rsidRPr="00B819DD" w:rsidRDefault="00B819DD" w:rsidP="00B819DD">
      <w:r>
        <w:t xml:space="preserve">L’histoire du mouvement ASPTT commence en 1898 lorsque de jeunes postiers bordelais bien entreprenants, pour la plupart facteurs ou télégraphistes, décident de se regrouper pour pratiquer ensemble </w:t>
      </w:r>
      <w:r w:rsidR="00450884">
        <w:t xml:space="preserve">leur sport favori : le cyclisme. Pour plus d’information sur son histoire ce site vous la raconte </w:t>
      </w:r>
      <w:r w:rsidRPr="00B819DD">
        <w:t>https://asptt.com/notre-histoire/</w:t>
      </w:r>
    </w:p>
    <w:p w14:paraId="357310D2" w14:textId="77777777" w:rsidR="00FD4A8D" w:rsidRDefault="00FD4A8D" w:rsidP="00FD4A8D"/>
    <w:p w14:paraId="1A591E89" w14:textId="15D3E7FD" w:rsidR="00FD4A8D" w:rsidRDefault="00450884" w:rsidP="00FD4A8D">
      <w:r w:rsidRPr="00450884">
        <w:t xml:space="preserve">L'ASPTT est une fédération sportive renommée et inclusive, fondée en </w:t>
      </w:r>
      <w:r w:rsidR="005823A9">
        <w:t>1988</w:t>
      </w:r>
      <w:r w:rsidRPr="00450884">
        <w:t>. Elle propose diverses activités sportives et récréatives pour tous les âges et niveaux. L'ASPTT met l'accent sur l'inclusion en offrant des programmes adaptés aux personnes en situation de handicap et provenant de milieux défavorisés. Elle favorise également le développement personnel à travers des formations et des événements culturels. Ses installations sportives sont modernes et respectueuses de l'environnement. Le service informatique joue un rôle clé dans la maintenance des infrastructures technologiques et la fourniture de solutions adaptées à chaque discipline sportive.</w:t>
      </w:r>
    </w:p>
    <w:p w14:paraId="67F523DE" w14:textId="77777777" w:rsidR="00450884" w:rsidRDefault="00450884" w:rsidP="00FD4A8D"/>
    <w:p w14:paraId="426DDB08" w14:textId="77777777" w:rsidR="00FD4A8D" w:rsidRPr="00B819DD" w:rsidRDefault="00EF0021" w:rsidP="00B819DD">
      <w:pPr>
        <w:pStyle w:val="Titre2"/>
        <w:rPr>
          <w:rFonts w:ascii="Arial" w:hAnsi="Arial" w:cs="Arial"/>
          <w:sz w:val="32"/>
          <w:szCs w:val="32"/>
          <w:shd w:val="clear" w:color="auto" w:fill="FAF9F8"/>
        </w:rPr>
      </w:pPr>
      <w:bookmarkStart w:id="5" w:name="_Toc138688585"/>
      <w:r>
        <w:rPr>
          <w:rFonts w:cs="Arial"/>
          <w:sz w:val="32"/>
          <w:szCs w:val="32"/>
          <w:u w:val="single"/>
          <w:shd w:val="clear" w:color="auto" w:fill="FAF9F8"/>
        </w:rPr>
        <w:t xml:space="preserve">Son activité </w:t>
      </w:r>
      <w:r w:rsidRPr="004A4E88">
        <w:rPr>
          <w:rFonts w:ascii="Arial" w:hAnsi="Arial" w:cs="Arial"/>
          <w:sz w:val="32"/>
          <w:szCs w:val="32"/>
          <w:shd w:val="clear" w:color="auto" w:fill="FAF9F8"/>
        </w:rPr>
        <w:t>:</w:t>
      </w:r>
      <w:bookmarkEnd w:id="5"/>
    </w:p>
    <w:p w14:paraId="0B78A484" w14:textId="77777777" w:rsidR="00882329" w:rsidRDefault="00450884" w:rsidP="00882329">
      <w:r w:rsidRPr="00450884">
        <w:t>L'ASPTT propose des activités sportives pour tous les niveaux et âges, avec des entraînements et compétitions adaptés. Elle encourage également la participation à des activités récréatives telles que randonnées, sorties en plein air et jeux collectifs. L'objectif est de promouvoir un mode de vie actif et sain en offrant une gamme d'activités variées pour tous les membres.</w:t>
      </w:r>
    </w:p>
    <w:p w14:paraId="2E4C10EE" w14:textId="77777777" w:rsidR="00450884" w:rsidRPr="00882329" w:rsidRDefault="00450884" w:rsidP="00882329"/>
    <w:p w14:paraId="37323E0C" w14:textId="77777777" w:rsidR="00FD4A8D" w:rsidRPr="00450884" w:rsidRDefault="00FD4A8D" w:rsidP="00450884">
      <w:pPr>
        <w:pStyle w:val="Titre2"/>
        <w:rPr>
          <w:rFonts w:ascii="Arial" w:hAnsi="Arial" w:cs="Arial"/>
          <w:sz w:val="32"/>
          <w:szCs w:val="32"/>
          <w:shd w:val="clear" w:color="auto" w:fill="FAF9F8"/>
        </w:rPr>
      </w:pPr>
      <w:bookmarkStart w:id="6" w:name="_Toc138688586"/>
      <w:r w:rsidRPr="004A4E88">
        <w:rPr>
          <w:rFonts w:cs="Arial"/>
          <w:sz w:val="32"/>
          <w:szCs w:val="32"/>
          <w:u w:val="single"/>
          <w:shd w:val="clear" w:color="auto" w:fill="FAF9F8"/>
        </w:rPr>
        <w:t>P</w:t>
      </w:r>
      <w:r>
        <w:rPr>
          <w:rFonts w:cs="Arial"/>
          <w:sz w:val="32"/>
          <w:szCs w:val="32"/>
          <w:u w:val="single"/>
          <w:shd w:val="clear" w:color="auto" w:fill="FAF9F8"/>
        </w:rPr>
        <w:t>résentation de l’équipe</w:t>
      </w:r>
      <w:r w:rsidRPr="004A4E88">
        <w:rPr>
          <w:rFonts w:ascii="Arial" w:hAnsi="Arial" w:cs="Arial"/>
          <w:sz w:val="32"/>
          <w:szCs w:val="32"/>
          <w:shd w:val="clear" w:color="auto" w:fill="FAF9F8"/>
        </w:rPr>
        <w:t> :</w:t>
      </w:r>
      <w:bookmarkEnd w:id="6"/>
    </w:p>
    <w:p w14:paraId="1D83260F" w14:textId="77777777" w:rsidR="00450884" w:rsidRDefault="00FD4A8D" w:rsidP="00450884">
      <w:r>
        <w:t xml:space="preserve">J'ai travaillé au sein du service informatique de la fédération située à Ivry-sur-Seine, dans le 92ème arrondissement. Ce service informatique regroupe une équipe de </w:t>
      </w:r>
      <w:r w:rsidR="00CE2EBD">
        <w:t xml:space="preserve">15 </w:t>
      </w:r>
      <w:r>
        <w:t>développeurs spécialisés dans différentes tâches. Certains se concentrent sur la construction de sites internet, tandis que d'autres sont dédiés au service clientèle, répondant aux besoins des utilisateurs</w:t>
      </w:r>
      <w:r w:rsidR="00CE2EBD">
        <w:t xml:space="preserve"> et d’autre au réseaux de l’entreprise</w:t>
      </w:r>
      <w:r>
        <w:t xml:space="preserve">. </w:t>
      </w:r>
      <w:bookmarkStart w:id="7" w:name="_Toc138688587"/>
    </w:p>
    <w:p w14:paraId="4B57BCCE" w14:textId="77777777" w:rsidR="008B796B" w:rsidRDefault="00B82E39" w:rsidP="00267FAB">
      <w:pPr>
        <w:pStyle w:val="Titre1"/>
        <w:spacing w:before="0"/>
        <w:rPr>
          <w:rFonts w:cstheme="majorHAnsi"/>
          <w:szCs w:val="52"/>
          <w:shd w:val="clear" w:color="auto" w:fill="FAF9F8"/>
        </w:rPr>
      </w:pPr>
      <w:r>
        <w:rPr>
          <w:rFonts w:cstheme="majorHAnsi"/>
          <w:szCs w:val="52"/>
          <w:shd w:val="clear" w:color="auto" w:fill="FAF9F8"/>
        </w:rPr>
        <w:lastRenderedPageBreak/>
        <w:t>Cahier des charges</w:t>
      </w:r>
      <w:bookmarkEnd w:id="7"/>
      <w:r>
        <w:rPr>
          <w:rFonts w:cstheme="majorHAnsi"/>
          <w:szCs w:val="52"/>
          <w:shd w:val="clear" w:color="auto" w:fill="FAF9F8"/>
        </w:rPr>
        <w:t xml:space="preserve"> </w:t>
      </w:r>
    </w:p>
    <w:p w14:paraId="7FF2FCE1" w14:textId="77777777" w:rsidR="00267FAB" w:rsidRPr="008B796B" w:rsidRDefault="00B819DD" w:rsidP="008B796B">
      <w:pPr>
        <w:pStyle w:val="Titre2"/>
        <w:rPr>
          <w:rFonts w:cs="Arial"/>
          <w:sz w:val="32"/>
          <w:szCs w:val="32"/>
          <w:u w:val="single"/>
          <w:shd w:val="clear" w:color="auto" w:fill="FAF9F8"/>
        </w:rPr>
      </w:pPr>
      <w:bookmarkStart w:id="8" w:name="_Toc138688588"/>
      <w:r w:rsidRPr="00B819DD">
        <w:rPr>
          <w:rFonts w:cstheme="majorHAnsi"/>
          <w:color w:val="061F57" w:themeColor="text2" w:themeShade="BF"/>
          <w:kern w:val="28"/>
          <w:sz w:val="32"/>
          <w:szCs w:val="32"/>
          <w:u w:val="single"/>
          <w:shd w:val="clear" w:color="auto" w:fill="FAF9F8"/>
        </w:rPr>
        <w:t>Objectifs</w:t>
      </w:r>
      <w:r w:rsidRPr="00B819DD">
        <w:rPr>
          <w:rFonts w:cs="Arial"/>
          <w:sz w:val="32"/>
          <w:szCs w:val="32"/>
          <w:u w:val="single"/>
          <w:shd w:val="clear" w:color="auto" w:fill="FAF9F8"/>
        </w:rPr>
        <w:t> :</w:t>
      </w:r>
      <w:bookmarkEnd w:id="8"/>
    </w:p>
    <w:p w14:paraId="27DC3FF9" w14:textId="59FCE43A" w:rsidR="00F470F5" w:rsidRDefault="005823A9" w:rsidP="00B819DD">
      <w:r>
        <w:t>J</w:t>
      </w:r>
      <w:r w:rsidR="00221828" w:rsidRPr="00221828">
        <w:t xml:space="preserve">e souhaitais améliorer mes compétences en développement, en particulier en HTML et CSS, afin de découvrir de nouvelles fonctionnalités pour rendre les sites plus attrayants. </w:t>
      </w:r>
      <w:r>
        <w:t>J</w:t>
      </w:r>
      <w:r w:rsidR="00221828" w:rsidRPr="00221828">
        <w:t>'ai eu l'occasion d'explorer la complexité d'une base de données au sein d'une petite fédération, ce qui m'a permis de comprendre sa structure et sa taille.</w:t>
      </w:r>
    </w:p>
    <w:p w14:paraId="478EED3A" w14:textId="77777777" w:rsidR="00280367" w:rsidRDefault="00280367" w:rsidP="00B819DD"/>
    <w:p w14:paraId="512FA5A2" w14:textId="77777777" w:rsidR="00221828" w:rsidRDefault="00221828" w:rsidP="00B819DD"/>
    <w:p w14:paraId="2BF21058" w14:textId="77777777" w:rsidR="00221828" w:rsidRDefault="002C2790" w:rsidP="00B819DD">
      <w:r>
        <w:rPr>
          <w:noProof/>
          <w:lang w:eastAsia="fr-FR"/>
        </w:rPr>
        <w:drawing>
          <wp:anchor distT="0" distB="0" distL="114300" distR="114300" simplePos="0" relativeHeight="251665408" behindDoc="1" locked="0" layoutInCell="1" allowOverlap="1" wp14:anchorId="42EC3E8D" wp14:editId="7C287A64">
            <wp:simplePos x="0" y="0"/>
            <wp:positionH relativeFrom="margin">
              <wp:posOffset>4663078</wp:posOffset>
            </wp:positionH>
            <wp:positionV relativeFrom="paragraph">
              <wp:posOffset>9344</wp:posOffset>
            </wp:positionV>
            <wp:extent cx="1505585" cy="1505585"/>
            <wp:effectExtent l="0" t="0" r="0" b="0"/>
            <wp:wrapTight wrapText="bothSides">
              <wp:wrapPolygon edited="0">
                <wp:start x="0" y="0"/>
                <wp:lineTo x="0" y="21318"/>
                <wp:lineTo x="21318" y="21318"/>
                <wp:lineTo x="213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éléchargement (1).png"/>
                    <pic:cNvPicPr/>
                  </pic:nvPicPr>
                  <pic:blipFill>
                    <a:blip r:embed="rId12">
                      <a:extLst>
                        <a:ext uri="{28A0092B-C50C-407E-A947-70E740481C1C}">
                          <a14:useLocalDpi xmlns:a14="http://schemas.microsoft.com/office/drawing/2010/main" val="0"/>
                        </a:ext>
                      </a:extLst>
                    </a:blip>
                    <a:stretch>
                      <a:fillRect/>
                    </a:stretch>
                  </pic:blipFill>
                  <pic:spPr>
                    <a:xfrm>
                      <a:off x="0" y="0"/>
                      <a:ext cx="1505585" cy="1505585"/>
                    </a:xfrm>
                    <a:prstGeom prst="rect">
                      <a:avLst/>
                    </a:prstGeom>
                  </pic:spPr>
                </pic:pic>
              </a:graphicData>
            </a:graphic>
            <wp14:sizeRelH relativeFrom="margin">
              <wp14:pctWidth>0</wp14:pctWidth>
            </wp14:sizeRelH>
            <wp14:sizeRelV relativeFrom="margin">
              <wp14:pctHeight>0</wp14:pctHeight>
            </wp14:sizeRelV>
          </wp:anchor>
        </w:drawing>
      </w:r>
      <w:r w:rsidR="00221828" w:rsidRPr="00221828">
        <w:t>J'ai consacré une partie de mon stage à approfondir mes connaissances en HTML et CSS. Grâce à cela, j'ai pu découvrir de nouvelles fonctions et techniques pour mettre en valeur les sites web. J'ai compris l'importance de l'esthétique et de l'ergonomie dans la conception d'un site attrayant pour les utilisateurs.</w:t>
      </w:r>
    </w:p>
    <w:p w14:paraId="0069C74E" w14:textId="77777777" w:rsidR="00221828" w:rsidRDefault="00221828" w:rsidP="00B819DD"/>
    <w:p w14:paraId="750FABD0" w14:textId="77777777" w:rsidR="00280367" w:rsidRDefault="00280367" w:rsidP="00B819DD"/>
    <w:p w14:paraId="753F3868" w14:textId="77777777" w:rsidR="00221828" w:rsidRDefault="00221828" w:rsidP="00B819DD">
      <w:r w:rsidRPr="00221828">
        <w:t>Une autre partie de mon stage m'a permis de plonger dans l'univers des bases de données. J'ai pu observer la complexité de la base de données d'une fédération, même si celle-ci était de petite taille. Cela m'a ouvert les yeux sur la façon dont les données sont organisées et stockées, ainsi que sur l'importance de maintenir une structure efficace et cohérente.</w:t>
      </w:r>
    </w:p>
    <w:p w14:paraId="1563E0F3" w14:textId="77777777" w:rsidR="00280367" w:rsidRDefault="00280367" w:rsidP="00B819DD"/>
    <w:p w14:paraId="33B984CC" w14:textId="77777777" w:rsidR="00221828" w:rsidRDefault="00221828" w:rsidP="00B819DD"/>
    <w:p w14:paraId="6F285AA0" w14:textId="77777777" w:rsidR="00267FAB" w:rsidRDefault="00280367" w:rsidP="002C2790">
      <w:r>
        <w:rPr>
          <w:noProof/>
          <w:lang w:eastAsia="fr-FR"/>
        </w:rPr>
        <w:drawing>
          <wp:anchor distT="0" distB="0" distL="114300" distR="114300" simplePos="0" relativeHeight="251666432" behindDoc="1" locked="0" layoutInCell="1" allowOverlap="1" wp14:anchorId="37EC3FFF" wp14:editId="7D5FE23D">
            <wp:simplePos x="0" y="0"/>
            <wp:positionH relativeFrom="margin">
              <wp:align>left</wp:align>
            </wp:positionH>
            <wp:positionV relativeFrom="paragraph">
              <wp:posOffset>96792</wp:posOffset>
            </wp:positionV>
            <wp:extent cx="1371600" cy="1475105"/>
            <wp:effectExtent l="0" t="0" r="0" b="0"/>
            <wp:wrapTight wrapText="bothSides">
              <wp:wrapPolygon edited="0">
                <wp:start x="0" y="0"/>
                <wp:lineTo x="0" y="21200"/>
                <wp:lineTo x="21300" y="21200"/>
                <wp:lineTo x="2130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official_JavaScript_logo_2.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600" cy="1475105"/>
                    </a:xfrm>
                    <a:prstGeom prst="rect">
                      <a:avLst/>
                    </a:prstGeom>
                  </pic:spPr>
                </pic:pic>
              </a:graphicData>
            </a:graphic>
            <wp14:sizeRelH relativeFrom="margin">
              <wp14:pctWidth>0</wp14:pctWidth>
            </wp14:sizeRelH>
            <wp14:sizeRelV relativeFrom="margin">
              <wp14:pctHeight>0</wp14:pctHeight>
            </wp14:sizeRelV>
          </wp:anchor>
        </w:drawing>
      </w:r>
      <w:r w:rsidR="00221828" w:rsidRPr="00221828">
        <w:t>Dans un second temps, j'ai élargi mes connaissances en découvrant de nouveaux langages, notamment le YAML et le JavaScript. Mon objectif était de me familiariser avec ces lang</w:t>
      </w:r>
      <w:r w:rsidR="00CE2EBD">
        <w:t>ages, en particulier JavaScript</w:t>
      </w:r>
      <w:r w:rsidR="00221828" w:rsidRPr="00221828">
        <w:t xml:space="preserve">. J'ai </w:t>
      </w:r>
      <w:r w:rsidR="00CE2EBD">
        <w:t xml:space="preserve">eu beaucoup de mal à me familiariser </w:t>
      </w:r>
      <w:r w:rsidR="003A5F54">
        <w:t>à</w:t>
      </w:r>
      <w:r w:rsidR="00CE2EBD">
        <w:t xml:space="preserve"> JavaScript car c’est un langage complexe et que je n’avais aucune connaissance sur celui-ci.</w:t>
      </w:r>
    </w:p>
    <w:p w14:paraId="7A29A821" w14:textId="618ED3B2" w:rsidR="008B796B" w:rsidRDefault="008B796B" w:rsidP="002C2790">
      <w:r>
        <w:rPr>
          <w:noProof/>
          <w:lang w:eastAsia="fr-FR"/>
        </w:rPr>
        <w:lastRenderedPageBreak/>
        <w:drawing>
          <wp:anchor distT="0" distB="0" distL="114300" distR="114300" simplePos="0" relativeHeight="251667456" behindDoc="1" locked="0" layoutInCell="1" allowOverlap="1" wp14:anchorId="62773EBC" wp14:editId="13AEA6D0">
            <wp:simplePos x="0" y="0"/>
            <wp:positionH relativeFrom="margin">
              <wp:posOffset>-38735</wp:posOffset>
            </wp:positionH>
            <wp:positionV relativeFrom="paragraph">
              <wp:posOffset>912495</wp:posOffset>
            </wp:positionV>
            <wp:extent cx="2651760" cy="2214245"/>
            <wp:effectExtent l="0" t="0" r="0" b="0"/>
            <wp:wrapTight wrapText="bothSides">
              <wp:wrapPolygon edited="0">
                <wp:start x="0" y="0"/>
                <wp:lineTo x="0" y="21371"/>
                <wp:lineTo x="21414" y="21371"/>
                <wp:lineTo x="21414"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2023-06-12 1553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1760" cy="22142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9504" behindDoc="1" locked="0" layoutInCell="1" allowOverlap="1" wp14:anchorId="2E423E59" wp14:editId="3E5EAC6E">
            <wp:simplePos x="0" y="0"/>
            <wp:positionH relativeFrom="margin">
              <wp:align>right</wp:align>
            </wp:positionH>
            <wp:positionV relativeFrom="paragraph">
              <wp:posOffset>938530</wp:posOffset>
            </wp:positionV>
            <wp:extent cx="3030220" cy="2252980"/>
            <wp:effectExtent l="0" t="0" r="0" b="0"/>
            <wp:wrapTight wrapText="bothSides">
              <wp:wrapPolygon edited="0">
                <wp:start x="0" y="0"/>
                <wp:lineTo x="0" y="21369"/>
                <wp:lineTo x="21455" y="21369"/>
                <wp:lineTo x="21455"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3-06-12 160022.png"/>
                    <pic:cNvPicPr/>
                  </pic:nvPicPr>
                  <pic:blipFill>
                    <a:blip r:embed="rId15">
                      <a:extLst>
                        <a:ext uri="{28A0092B-C50C-407E-A947-70E740481C1C}">
                          <a14:useLocalDpi xmlns:a14="http://schemas.microsoft.com/office/drawing/2010/main" val="0"/>
                        </a:ext>
                      </a:extLst>
                    </a:blip>
                    <a:stretch>
                      <a:fillRect/>
                    </a:stretch>
                  </pic:blipFill>
                  <pic:spPr>
                    <a:xfrm>
                      <a:off x="0" y="0"/>
                      <a:ext cx="3030220" cy="2252980"/>
                    </a:xfrm>
                    <a:prstGeom prst="rect">
                      <a:avLst/>
                    </a:prstGeom>
                  </pic:spPr>
                </pic:pic>
              </a:graphicData>
            </a:graphic>
            <wp14:sizeRelH relativeFrom="margin">
              <wp14:pctWidth>0</wp14:pctWidth>
            </wp14:sizeRelH>
            <wp14:sizeRelV relativeFrom="margin">
              <wp14:pctHeight>0</wp14:pctHeight>
            </wp14:sizeRelV>
          </wp:anchor>
        </w:drawing>
      </w:r>
      <w:r w:rsidR="00D57FD4" w:rsidRPr="00D57FD4">
        <w:t xml:space="preserve">Dans le cadre de mon stage, j'ai </w:t>
      </w:r>
      <w:r w:rsidR="005823A9">
        <w:t>réalisé deux activités principales.</w:t>
      </w:r>
      <w:r w:rsidR="00D57FD4" w:rsidRPr="00D57FD4">
        <w:t xml:space="preserve"> Tout d'abord, je souhaitais créer une calculatrice en utilisant JavaScript, ainsi qu'une liste de courses en utilisant HTML et </w:t>
      </w:r>
      <w:r w:rsidR="005B1348" w:rsidRPr="00D57FD4">
        <w:t>CSS</w:t>
      </w:r>
      <w:r w:rsidR="005B1348">
        <w:t xml:space="preserve">. </w:t>
      </w:r>
    </w:p>
    <w:p w14:paraId="2B23EB82" w14:textId="77777777" w:rsidR="00D048BD" w:rsidRDefault="00D048BD" w:rsidP="002C2790"/>
    <w:p w14:paraId="1C0E94E6" w14:textId="77777777" w:rsidR="00D048BD" w:rsidRDefault="00D048BD" w:rsidP="002C2790"/>
    <w:p w14:paraId="7672F7A5" w14:textId="77777777" w:rsidR="00D048BD" w:rsidRDefault="00D57FD4" w:rsidP="002C2790">
      <w:r w:rsidRPr="00D57FD4">
        <w:t xml:space="preserve">Ensuite, j'ai consacré beaucoup de temps à la configuration d'un serveur Zabbix, </w:t>
      </w:r>
      <w:r>
        <w:t>j’avais besoin de faire cette partie réseaux pour comprendre ce que je faisais</w:t>
      </w:r>
      <w:r w:rsidRPr="00D57FD4">
        <w:t xml:space="preserve">. Mon tuteur a insisté pour que je comprenne les bases et m'a accompagné dès le début de la configuration du serveur Zabbix. </w:t>
      </w:r>
    </w:p>
    <w:p w14:paraId="339368B5" w14:textId="77777777" w:rsidR="00267FAB" w:rsidRDefault="00B011BA" w:rsidP="002C2790">
      <w:r>
        <w:rPr>
          <w:noProof/>
          <w:lang w:eastAsia="fr-FR"/>
        </w:rPr>
        <w:drawing>
          <wp:anchor distT="0" distB="0" distL="114300" distR="114300" simplePos="0" relativeHeight="251668480" behindDoc="0" locked="0" layoutInCell="1" allowOverlap="1" wp14:anchorId="5109D878" wp14:editId="01C24BA3">
            <wp:simplePos x="0" y="0"/>
            <wp:positionH relativeFrom="margin">
              <wp:align>left</wp:align>
            </wp:positionH>
            <wp:positionV relativeFrom="paragraph">
              <wp:posOffset>123371</wp:posOffset>
            </wp:positionV>
            <wp:extent cx="3921125" cy="2055495"/>
            <wp:effectExtent l="0" t="0" r="3175" b="190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2023-06-12 1557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1125" cy="2055495"/>
                    </a:xfrm>
                    <a:prstGeom prst="rect">
                      <a:avLst/>
                    </a:prstGeom>
                  </pic:spPr>
                </pic:pic>
              </a:graphicData>
            </a:graphic>
            <wp14:sizeRelH relativeFrom="margin">
              <wp14:pctWidth>0</wp14:pctWidth>
            </wp14:sizeRelH>
            <wp14:sizeRelV relativeFrom="margin">
              <wp14:pctHeight>0</wp14:pctHeight>
            </wp14:sizeRelV>
          </wp:anchor>
        </w:drawing>
      </w:r>
    </w:p>
    <w:p w14:paraId="3924B3A8" w14:textId="77777777" w:rsidR="00D048BD" w:rsidRDefault="00D048BD" w:rsidP="002C2790"/>
    <w:p w14:paraId="500D0DF2" w14:textId="77777777" w:rsidR="00D048BD" w:rsidRDefault="00D048BD" w:rsidP="002C2790"/>
    <w:p w14:paraId="1FDCD58E" w14:textId="77777777" w:rsidR="00D048BD" w:rsidRDefault="00D048BD" w:rsidP="002C2790"/>
    <w:p w14:paraId="75F97DDA" w14:textId="77777777" w:rsidR="00D048BD" w:rsidRDefault="00D048BD" w:rsidP="002C2790"/>
    <w:p w14:paraId="7F5E0928" w14:textId="77777777" w:rsidR="00D048BD" w:rsidRDefault="00D048BD" w:rsidP="002C2790"/>
    <w:p w14:paraId="55923233" w14:textId="77777777" w:rsidR="00D048BD" w:rsidRDefault="00D048BD" w:rsidP="002C2790"/>
    <w:p w14:paraId="649CB34E" w14:textId="77777777" w:rsidR="00D048BD" w:rsidRDefault="00D048BD" w:rsidP="002C2790"/>
    <w:p w14:paraId="6A979CF0" w14:textId="77777777" w:rsidR="00D048BD" w:rsidRDefault="00D048BD" w:rsidP="002C2790"/>
    <w:p w14:paraId="556C88B7" w14:textId="77777777" w:rsidR="00D048BD" w:rsidRDefault="00D048BD" w:rsidP="002C2790"/>
    <w:p w14:paraId="3FC5B30A" w14:textId="77777777" w:rsidR="00B61054" w:rsidRPr="002C2790" w:rsidRDefault="00D57FD4" w:rsidP="002C2790">
      <w:r w:rsidRPr="00D57FD4">
        <w:t>Une fois cette étape terminée, j'ai pu utiliser des requêtes SQL pour mettre en place une base de données. Ce dernier objectif m'a demandé beaucoup de temps et d'efforts, mais il m'a permis de consolider mes connaissances en bases de données et d'approfondir ma compréhension du fonctionnement des requêtes SQL.</w:t>
      </w:r>
    </w:p>
    <w:p w14:paraId="1E726951" w14:textId="77777777" w:rsidR="00450884" w:rsidRDefault="00B82E39" w:rsidP="00882329">
      <w:pPr>
        <w:pStyle w:val="Titre1"/>
        <w:rPr>
          <w:rFonts w:ascii="Arial" w:hAnsi="Arial" w:cs="Arial"/>
          <w:szCs w:val="52"/>
          <w:shd w:val="clear" w:color="auto" w:fill="FAF9F8"/>
        </w:rPr>
      </w:pPr>
      <w:bookmarkStart w:id="9" w:name="_Toc138688589"/>
      <w:r>
        <w:rPr>
          <w:rFonts w:ascii="Arial" w:hAnsi="Arial" w:cs="Arial"/>
          <w:szCs w:val="52"/>
          <w:shd w:val="clear" w:color="auto" w:fill="FAF9F8"/>
        </w:rPr>
        <w:lastRenderedPageBreak/>
        <w:t>Travail Accomplie :</w:t>
      </w:r>
      <w:bookmarkEnd w:id="9"/>
      <w:r>
        <w:rPr>
          <w:rFonts w:ascii="Arial" w:hAnsi="Arial" w:cs="Arial"/>
          <w:szCs w:val="52"/>
          <w:shd w:val="clear" w:color="auto" w:fill="FAF9F8"/>
        </w:rPr>
        <w:t xml:space="preserve"> </w:t>
      </w:r>
    </w:p>
    <w:p w14:paraId="263F045F" w14:textId="77777777" w:rsidR="00450884" w:rsidRPr="00B011BA" w:rsidRDefault="00B82E39" w:rsidP="00B011BA">
      <w:pPr>
        <w:rPr>
          <w:rFonts w:cs="Arial"/>
          <w:szCs w:val="28"/>
          <w:shd w:val="clear" w:color="auto" w:fill="FAF9F8"/>
        </w:rPr>
      </w:pPr>
      <w:r w:rsidRPr="00B011BA">
        <w:rPr>
          <w:rFonts w:cs="Arial"/>
          <w:szCs w:val="28"/>
          <w:shd w:val="clear" w:color="auto" w:fill="FAF9F8"/>
        </w:rPr>
        <w:t>Au cours de mon stage, j'ai eu l'opportunité d'effectuer diverses tâches qui m'ont permis de développer mes compétences dans le domaine du développement web. Parmi ces tâches, celle qui s'est révélée la plus pertinente et enrichissante a été la création d'une calculatrice en utilisant HTML et JavaScript. Ce projet a été particulièrement significatif pour moi, car il m'a permis de découvrir le langage JavaScript, avec lequel je n'avais jamais travaillé auparavant, et d'explorer ses fonctionnalités avancées. Dans cette présentation, je vais vous décrire en détail mon expérience de développement de la calculatrice et les connaissances que j'ai acquises grâce à cette expérience unique.</w:t>
      </w:r>
    </w:p>
    <w:p w14:paraId="5A976FFA" w14:textId="77777777" w:rsidR="00B011BA" w:rsidRDefault="00B011BA" w:rsidP="00B011BA">
      <w:pPr>
        <w:rPr>
          <w:rFonts w:cs="Arial"/>
          <w:szCs w:val="28"/>
          <w:shd w:val="clear" w:color="auto" w:fill="FAF9F8"/>
        </w:rPr>
      </w:pPr>
    </w:p>
    <w:p w14:paraId="7EAF9DE3" w14:textId="77777777" w:rsidR="00387AC5" w:rsidRDefault="00B82E39" w:rsidP="00882329">
      <w:pPr>
        <w:pStyle w:val="Titre1"/>
        <w:rPr>
          <w:rFonts w:asciiTheme="minorHAnsi" w:hAnsiTheme="minorHAnsi" w:cs="Arial"/>
          <w:b w:val="0"/>
          <w:i/>
          <w:sz w:val="32"/>
          <w:u w:val="single"/>
          <w:shd w:val="clear" w:color="auto" w:fill="FAF9F8"/>
        </w:rPr>
      </w:pPr>
      <w:bookmarkStart w:id="10" w:name="_Toc138688590"/>
      <w:r w:rsidRPr="00B82E39">
        <w:rPr>
          <w:rFonts w:asciiTheme="minorHAnsi" w:hAnsiTheme="minorHAnsi" w:cs="Arial"/>
          <w:b w:val="0"/>
          <w:i/>
          <w:sz w:val="32"/>
          <w:u w:val="single"/>
          <w:shd w:val="clear" w:color="auto" w:fill="FAF9F8"/>
        </w:rPr>
        <w:t>Taches calculatrice :</w:t>
      </w:r>
      <w:bookmarkEnd w:id="10"/>
      <w:r w:rsidRPr="00B82E39">
        <w:rPr>
          <w:rFonts w:asciiTheme="minorHAnsi" w:hAnsiTheme="minorHAnsi" w:cs="Arial"/>
          <w:b w:val="0"/>
          <w:i/>
          <w:sz w:val="32"/>
          <w:u w:val="single"/>
          <w:shd w:val="clear" w:color="auto" w:fill="FAF9F8"/>
        </w:rPr>
        <w:t xml:space="preserve"> </w:t>
      </w:r>
    </w:p>
    <w:p w14:paraId="32490607" w14:textId="77777777" w:rsidR="00B82E39" w:rsidRPr="00387AC5" w:rsidRDefault="00387AC5" w:rsidP="005F4BB9">
      <w:pPr>
        <w:rPr>
          <w:rFonts w:cs="Arial"/>
          <w:szCs w:val="28"/>
          <w:shd w:val="clear" w:color="auto" w:fill="FAF9F8"/>
        </w:rPr>
      </w:pPr>
      <w:r w:rsidRPr="00387AC5">
        <w:rPr>
          <w:rFonts w:cs="Arial"/>
          <w:szCs w:val="28"/>
          <w:shd w:val="clear" w:color="auto" w:fill="FAF9F8"/>
        </w:rPr>
        <w:t>Ce rapport présente l'application Calculatrice, développée pendant mon stage, qui permet aux utilisateurs d'effectuer des opérations mathématiques de base à l'aide d'une interface utilisateur conviviale. L'application est basée</w:t>
      </w:r>
      <w:r w:rsidRPr="00387AC5">
        <w:rPr>
          <w:rFonts w:cs="Arial"/>
          <w:i/>
          <w:szCs w:val="28"/>
          <w:shd w:val="clear" w:color="auto" w:fill="FAF9F8"/>
        </w:rPr>
        <w:t xml:space="preserve"> sur les technologies </w:t>
      </w:r>
      <w:r w:rsidRPr="00387AC5">
        <w:rPr>
          <w:rFonts w:cs="Arial"/>
          <w:szCs w:val="28"/>
          <w:shd w:val="clear" w:color="auto" w:fill="FAF9F8"/>
        </w:rPr>
        <w:t>web, utilisant HTML, CSS et JavaScript, et offre une fonctionnalité de calculatrice simple et réactive.</w:t>
      </w:r>
    </w:p>
    <w:p w14:paraId="3678F80F" w14:textId="77777777" w:rsidR="00B82E39" w:rsidRDefault="00280367" w:rsidP="00882329">
      <w:pPr>
        <w:pStyle w:val="Titre1"/>
        <w:rPr>
          <w:rFonts w:ascii="Arial" w:hAnsi="Arial" w:cs="Arial"/>
          <w:szCs w:val="52"/>
          <w:shd w:val="clear" w:color="auto" w:fill="FAF9F8"/>
        </w:rPr>
      </w:pPr>
      <w:bookmarkStart w:id="11" w:name="_Toc138688591"/>
      <w:r>
        <w:rPr>
          <w:noProof/>
          <w:lang w:eastAsia="fr-FR"/>
        </w:rPr>
        <w:drawing>
          <wp:anchor distT="0" distB="0" distL="114300" distR="114300" simplePos="0" relativeHeight="251673600" behindDoc="1" locked="0" layoutInCell="1" allowOverlap="1" wp14:anchorId="15DC701A" wp14:editId="44C55EA7">
            <wp:simplePos x="0" y="0"/>
            <wp:positionH relativeFrom="margin">
              <wp:posOffset>-635</wp:posOffset>
            </wp:positionH>
            <wp:positionV relativeFrom="paragraph">
              <wp:posOffset>158840</wp:posOffset>
            </wp:positionV>
            <wp:extent cx="2622550" cy="2635885"/>
            <wp:effectExtent l="0" t="0" r="6350" b="0"/>
            <wp:wrapTight wrapText="bothSides">
              <wp:wrapPolygon edited="0">
                <wp:start x="0" y="0"/>
                <wp:lineTo x="0" y="21387"/>
                <wp:lineTo x="21495" y="21387"/>
                <wp:lineTo x="2149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hhhhhh.png"/>
                    <pic:cNvPicPr/>
                  </pic:nvPicPr>
                  <pic:blipFill>
                    <a:blip r:embed="rId17">
                      <a:extLst>
                        <a:ext uri="{28A0092B-C50C-407E-A947-70E740481C1C}">
                          <a14:useLocalDpi xmlns:a14="http://schemas.microsoft.com/office/drawing/2010/main" val="0"/>
                        </a:ext>
                      </a:extLst>
                    </a:blip>
                    <a:stretch>
                      <a:fillRect/>
                    </a:stretch>
                  </pic:blipFill>
                  <pic:spPr>
                    <a:xfrm>
                      <a:off x="0" y="0"/>
                      <a:ext cx="2622550" cy="2635885"/>
                    </a:xfrm>
                    <a:prstGeom prst="rect">
                      <a:avLst/>
                    </a:prstGeom>
                  </pic:spPr>
                </pic:pic>
              </a:graphicData>
            </a:graphic>
            <wp14:sizeRelH relativeFrom="margin">
              <wp14:pctWidth>0</wp14:pctWidth>
            </wp14:sizeRelH>
            <wp14:sizeRelV relativeFrom="margin">
              <wp14:pctHeight>0</wp14:pctHeight>
            </wp14:sizeRelV>
          </wp:anchor>
        </w:drawing>
      </w:r>
      <w:r w:rsidR="00387AC5">
        <w:rPr>
          <w:rFonts w:ascii="Arial" w:hAnsi="Arial" w:cs="Arial"/>
          <w:noProof/>
          <w:szCs w:val="52"/>
          <w:shd w:val="clear" w:color="auto" w:fill="FAF9F8"/>
          <w:lang w:eastAsia="fr-FR"/>
        </w:rPr>
        <w:drawing>
          <wp:anchor distT="0" distB="0" distL="114300" distR="114300" simplePos="0" relativeHeight="251672576" behindDoc="1" locked="0" layoutInCell="1" allowOverlap="1" wp14:anchorId="62CD08E7" wp14:editId="6EDB76C2">
            <wp:simplePos x="0" y="0"/>
            <wp:positionH relativeFrom="margin">
              <wp:align>right</wp:align>
            </wp:positionH>
            <wp:positionV relativeFrom="paragraph">
              <wp:posOffset>223768</wp:posOffset>
            </wp:positionV>
            <wp:extent cx="2220034" cy="2641110"/>
            <wp:effectExtent l="0" t="0" r="8890" b="6985"/>
            <wp:wrapTight wrapText="bothSides">
              <wp:wrapPolygon edited="0">
                <wp:start x="0" y="0"/>
                <wp:lineTo x="0" y="21501"/>
                <wp:lineTo x="21501" y="21501"/>
                <wp:lineTo x="2150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fffff.png"/>
                    <pic:cNvPicPr/>
                  </pic:nvPicPr>
                  <pic:blipFill>
                    <a:blip r:embed="rId18">
                      <a:extLst>
                        <a:ext uri="{28A0092B-C50C-407E-A947-70E740481C1C}">
                          <a14:useLocalDpi xmlns:a14="http://schemas.microsoft.com/office/drawing/2010/main" val="0"/>
                        </a:ext>
                      </a:extLst>
                    </a:blip>
                    <a:stretch>
                      <a:fillRect/>
                    </a:stretch>
                  </pic:blipFill>
                  <pic:spPr>
                    <a:xfrm>
                      <a:off x="0" y="0"/>
                      <a:ext cx="2220034" cy="2641110"/>
                    </a:xfrm>
                    <a:prstGeom prst="rect">
                      <a:avLst/>
                    </a:prstGeom>
                  </pic:spPr>
                </pic:pic>
              </a:graphicData>
            </a:graphic>
            <wp14:sizeRelH relativeFrom="margin">
              <wp14:pctWidth>0</wp14:pctWidth>
            </wp14:sizeRelH>
            <wp14:sizeRelV relativeFrom="margin">
              <wp14:pctHeight>0</wp14:pctHeight>
            </wp14:sizeRelV>
          </wp:anchor>
        </w:drawing>
      </w:r>
      <w:bookmarkEnd w:id="11"/>
    </w:p>
    <w:p w14:paraId="59D13628" w14:textId="77777777" w:rsidR="00B82E39" w:rsidRDefault="00B82E39" w:rsidP="00882329">
      <w:pPr>
        <w:pStyle w:val="Titre1"/>
        <w:rPr>
          <w:rFonts w:ascii="Arial" w:hAnsi="Arial" w:cs="Arial"/>
          <w:szCs w:val="52"/>
          <w:shd w:val="clear" w:color="auto" w:fill="FAF9F8"/>
        </w:rPr>
      </w:pPr>
    </w:p>
    <w:p w14:paraId="4A178D26" w14:textId="77777777" w:rsidR="00B82E39" w:rsidRDefault="00B82E39" w:rsidP="00882329">
      <w:pPr>
        <w:pStyle w:val="Titre1"/>
        <w:rPr>
          <w:rFonts w:ascii="Arial" w:hAnsi="Arial" w:cs="Arial"/>
          <w:szCs w:val="52"/>
          <w:shd w:val="clear" w:color="auto" w:fill="FAF9F8"/>
        </w:rPr>
      </w:pPr>
    </w:p>
    <w:p w14:paraId="048EC4DF" w14:textId="77777777" w:rsidR="00882329" w:rsidRDefault="00882329" w:rsidP="00882329">
      <w:pPr>
        <w:pStyle w:val="Titre1"/>
        <w:rPr>
          <w:rFonts w:ascii="Arial" w:hAnsi="Arial" w:cs="Arial"/>
          <w:szCs w:val="52"/>
          <w:shd w:val="clear" w:color="auto" w:fill="FAF9F8"/>
        </w:rPr>
      </w:pPr>
    </w:p>
    <w:p w14:paraId="74235F39" w14:textId="77777777" w:rsidR="00864C23" w:rsidRDefault="00864C23" w:rsidP="00FD4A8D"/>
    <w:p w14:paraId="0C09011A" w14:textId="77777777" w:rsidR="00002544" w:rsidRDefault="00002544" w:rsidP="00FD4A8D"/>
    <w:p w14:paraId="507BEB6E" w14:textId="77777777" w:rsidR="00450884" w:rsidRPr="00450884" w:rsidRDefault="00450884" w:rsidP="00450884"/>
    <w:p w14:paraId="3D03C283" w14:textId="77777777" w:rsidR="00FD4A8D" w:rsidRPr="00337EC6" w:rsidRDefault="00387AC5" w:rsidP="00337EC6">
      <w:pPr>
        <w:pStyle w:val="Titre2"/>
        <w:rPr>
          <w:sz w:val="32"/>
          <w:szCs w:val="32"/>
          <w:u w:val="single"/>
        </w:rPr>
      </w:pPr>
      <w:bookmarkStart w:id="12" w:name="_Toc138688592"/>
      <w:r w:rsidRPr="00337EC6">
        <w:rPr>
          <w:sz w:val="32"/>
          <w:szCs w:val="32"/>
          <w:u w:val="single"/>
        </w:rPr>
        <w:lastRenderedPageBreak/>
        <w:t>Description de l'application :</w:t>
      </w:r>
      <w:bookmarkEnd w:id="12"/>
    </w:p>
    <w:p w14:paraId="5449F67A" w14:textId="77777777" w:rsidR="00337EC6" w:rsidRPr="00337EC6" w:rsidRDefault="00337EC6" w:rsidP="00337EC6">
      <w:pPr>
        <w:pStyle w:val="Titre3"/>
        <w:rPr>
          <w:color w:val="FF0000"/>
          <w:sz w:val="30"/>
          <w:szCs w:val="30"/>
        </w:rPr>
      </w:pPr>
      <w:bookmarkStart w:id="13" w:name="_Html_ccs_:"/>
      <w:bookmarkStart w:id="14" w:name="_Toc138688593"/>
      <w:bookmarkEnd w:id="13"/>
      <w:r w:rsidRPr="00337EC6">
        <w:rPr>
          <w:rFonts w:asciiTheme="minorHAnsi" w:hAnsiTheme="minorHAnsi"/>
          <w:color w:val="FF0000"/>
          <w:sz w:val="30"/>
          <w:szCs w:val="30"/>
        </w:rPr>
        <w:t>Html ccs</w:t>
      </w:r>
      <w:r w:rsidRPr="00337EC6">
        <w:rPr>
          <w:color w:val="FF0000"/>
          <w:sz w:val="30"/>
          <w:szCs w:val="30"/>
        </w:rPr>
        <w:t xml:space="preserve"> : </w:t>
      </w:r>
      <w:proofErr w:type="spellStart"/>
      <w:r w:rsidR="00466DA6">
        <w:rPr>
          <w:color w:val="FF0000"/>
          <w:sz w:val="30"/>
          <w:szCs w:val="30"/>
        </w:rPr>
        <w:t>css</w:t>
      </w:r>
      <w:proofErr w:type="spellEnd"/>
      <w:r w:rsidR="00466DA6">
        <w:rPr>
          <w:color w:val="FF0000"/>
          <w:sz w:val="30"/>
          <w:szCs w:val="30"/>
        </w:rPr>
        <w:t xml:space="preserve"> </w:t>
      </w:r>
      <w:r w:rsidR="000E5D49">
        <w:rPr>
          <w:color w:val="FF0000"/>
          <w:sz w:val="30"/>
          <w:szCs w:val="30"/>
        </w:rPr>
        <w:t>(annexe</w:t>
      </w:r>
      <w:r w:rsidR="00466DA6">
        <w:rPr>
          <w:color w:val="FF0000"/>
          <w:sz w:val="30"/>
          <w:szCs w:val="30"/>
        </w:rPr>
        <w:t xml:space="preserve"> </w:t>
      </w:r>
      <w:r w:rsidR="000E5D49">
        <w:rPr>
          <w:color w:val="FF0000"/>
          <w:sz w:val="30"/>
          <w:szCs w:val="30"/>
        </w:rPr>
        <w:t>3)</w:t>
      </w:r>
      <w:bookmarkEnd w:id="14"/>
    </w:p>
    <w:p w14:paraId="34818CD3" w14:textId="77777777" w:rsidR="00387AC5" w:rsidRPr="00387AC5" w:rsidRDefault="00387AC5" w:rsidP="00387AC5">
      <w:pPr>
        <w:rPr>
          <w:szCs w:val="28"/>
        </w:rPr>
      </w:pPr>
    </w:p>
    <w:p w14:paraId="690440B5" w14:textId="77777777" w:rsidR="00387AC5" w:rsidRDefault="00387AC5" w:rsidP="00387AC5">
      <w:pPr>
        <w:rPr>
          <w:szCs w:val="28"/>
        </w:rPr>
      </w:pPr>
      <w:r w:rsidRPr="00387AC5">
        <w:rPr>
          <w:szCs w:val="28"/>
        </w:rPr>
        <w:t>L'interface utilisateur de la calculatrice est conçue pour être conviviale et intuitive. Elle est basée sur une structure de boîte en utilisant HTML et est stylisée à l'aide de CSS pour une apparence moderne et attrayante. L'écran de la calculatrice est représenté par une div avec la classe "</w:t>
      </w:r>
      <w:r w:rsidR="00337EC6" w:rsidRPr="00387AC5">
        <w:rPr>
          <w:szCs w:val="28"/>
        </w:rPr>
        <w:t>écran</w:t>
      </w:r>
      <w:r w:rsidRPr="00387AC5">
        <w:rPr>
          <w:szCs w:val="28"/>
        </w:rPr>
        <w:t>", où les opérations et les résultats sont affichés. Les boutons de la calculatrice sont représentés par des éléments &lt;</w:t>
      </w:r>
      <w:proofErr w:type="spellStart"/>
      <w:r w:rsidRPr="00387AC5">
        <w:rPr>
          <w:szCs w:val="28"/>
        </w:rPr>
        <w:t>button</w:t>
      </w:r>
      <w:proofErr w:type="spellEnd"/>
      <w:r w:rsidRPr="00387AC5">
        <w:rPr>
          <w:szCs w:val="28"/>
        </w:rPr>
        <w:t>&gt; avec la classe "bouton", chacun ayant une valeur associée spécifiée dans l'attribut data-key.</w:t>
      </w:r>
      <w:r w:rsidR="00A45A68">
        <w:rPr>
          <w:szCs w:val="28"/>
        </w:rPr>
        <w:t xml:space="preserve"> Le CSS dans ce code sert lui à avoir les boutons ou alors la forme de la calculatrice avec ces couleurs, il a </w:t>
      </w:r>
      <w:r w:rsidR="00466DA6">
        <w:rPr>
          <w:szCs w:val="28"/>
        </w:rPr>
        <w:t>un rôle primordial</w:t>
      </w:r>
      <w:r w:rsidR="00A45A68">
        <w:rPr>
          <w:szCs w:val="28"/>
        </w:rPr>
        <w:t>.</w:t>
      </w:r>
    </w:p>
    <w:p w14:paraId="63335996" w14:textId="77777777" w:rsidR="000D291A" w:rsidRDefault="000D291A" w:rsidP="00387AC5">
      <w:pPr>
        <w:rPr>
          <w:szCs w:val="28"/>
        </w:rPr>
      </w:pPr>
      <w:r>
        <w:rPr>
          <w:noProof/>
          <w:lang w:eastAsia="fr-FR"/>
        </w:rPr>
        <mc:AlternateContent>
          <mc:Choice Requires="wps">
            <w:drawing>
              <wp:anchor distT="0" distB="0" distL="114300" distR="114300" simplePos="0" relativeHeight="251675648" behindDoc="0" locked="0" layoutInCell="1" allowOverlap="1" wp14:anchorId="7467DF71" wp14:editId="4FF3F2B4">
                <wp:simplePos x="0" y="0"/>
                <wp:positionH relativeFrom="column">
                  <wp:posOffset>2739390</wp:posOffset>
                </wp:positionH>
                <wp:positionV relativeFrom="paragraph">
                  <wp:posOffset>176530</wp:posOffset>
                </wp:positionV>
                <wp:extent cx="183197" cy="1364298"/>
                <wp:effectExtent l="0" t="19050" r="0" b="45720"/>
                <wp:wrapNone/>
                <wp:docPr id="21" name="Flèche vers le bas 21"/>
                <wp:cNvGraphicFramePr/>
                <a:graphic xmlns:a="http://schemas.openxmlformats.org/drawingml/2006/main">
                  <a:graphicData uri="http://schemas.microsoft.com/office/word/2010/wordprocessingShape">
                    <wps:wsp>
                      <wps:cNvSpPr/>
                      <wps:spPr>
                        <a:xfrm rot="5400000">
                          <a:off x="0" y="0"/>
                          <a:ext cx="183197" cy="1364298"/>
                        </a:xfrm>
                        <a:prstGeom prst="downArrow">
                          <a:avLst>
                            <a:gd name="adj1" fmla="val 42592"/>
                            <a:gd name="adj2"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D4BF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 o:spid="_x0000_s1026" type="#_x0000_t67" style="position:absolute;margin-left:215.7pt;margin-top:13.9pt;width:14.4pt;height:107.4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" adj="20150,6200" fillcolor="white [3212]" strokecolor="#012639 [1604]" strokeweight="2pt"/>
            </w:pict>
          </mc:Fallback>
        </mc:AlternateContent>
      </w:r>
    </w:p>
    <w:p w14:paraId="4400B6AB" w14:textId="77777777" w:rsidR="000D291A" w:rsidRDefault="000D291A" w:rsidP="00387AC5">
      <w:pPr>
        <w:rPr>
          <w:szCs w:val="28"/>
        </w:rPr>
      </w:pPr>
    </w:p>
    <w:p w14:paraId="6A6C9C87" w14:textId="77777777" w:rsidR="00337EC6" w:rsidRPr="00387AC5" w:rsidRDefault="00337EC6" w:rsidP="00387AC5">
      <w:pPr>
        <w:rPr>
          <w:szCs w:val="28"/>
        </w:rPr>
      </w:pPr>
    </w:p>
    <w:p w14:paraId="63BDE226" w14:textId="77777777" w:rsidR="00153F5A" w:rsidRDefault="00337EC6" w:rsidP="00387AC5">
      <w:pPr>
        <w:ind w:left="5040" w:firstLine="720"/>
      </w:pPr>
      <w:r>
        <w:rPr>
          <w:noProof/>
          <w:lang w:eastAsia="fr-FR"/>
        </w:rPr>
        <w:drawing>
          <wp:anchor distT="0" distB="0" distL="114300" distR="114300" simplePos="0" relativeHeight="251674624" behindDoc="1" locked="0" layoutInCell="1" allowOverlap="1" wp14:anchorId="5CB2B895" wp14:editId="4F601A1F">
            <wp:simplePos x="0" y="0"/>
            <wp:positionH relativeFrom="margin">
              <wp:align>left</wp:align>
            </wp:positionH>
            <wp:positionV relativeFrom="paragraph">
              <wp:posOffset>5715</wp:posOffset>
            </wp:positionV>
            <wp:extent cx="2032635" cy="2371725"/>
            <wp:effectExtent l="0" t="0" r="571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tm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2635" cy="2371725"/>
                    </a:xfrm>
                    <a:prstGeom prst="rect">
                      <a:avLst/>
                    </a:prstGeom>
                  </pic:spPr>
                </pic:pic>
              </a:graphicData>
            </a:graphic>
            <wp14:sizeRelH relativeFrom="margin">
              <wp14:pctWidth>0</wp14:pctWidth>
            </wp14:sizeRelH>
            <wp14:sizeRelV relativeFrom="margin">
              <wp14:pctHeight>0</wp14:pctHeight>
            </wp14:sizeRelV>
          </wp:anchor>
        </w:drawing>
      </w:r>
      <w:r w:rsidR="00387AC5">
        <w:t xml:space="preserve">Annexe 1 </w:t>
      </w:r>
      <w:r w:rsidR="00466DA6">
        <w:t>(</w:t>
      </w:r>
      <w:r w:rsidR="000D291A">
        <w:t>en plus gros</w:t>
      </w:r>
      <w:r>
        <w:t>)</w:t>
      </w:r>
    </w:p>
    <w:p w14:paraId="0699B65B" w14:textId="77777777" w:rsidR="00153F5A" w:rsidRDefault="00153F5A" w:rsidP="00153F5A"/>
    <w:p w14:paraId="51F57FC6" w14:textId="77777777" w:rsidR="00337EC6" w:rsidRDefault="00387AC5" w:rsidP="00AB02A7">
      <w:pPr>
        <w:spacing w:after="200"/>
      </w:pPr>
      <w:r w:rsidRPr="00387AC5">
        <w:t xml:space="preserve">L'attribut data-key est utilisé pour associer une valeur personnalisée à un élément HTML. Dans le contexte de la calculatrice, il est utilisé pour attribuer une valeur numérique ou une opération spécifique à chaque </w:t>
      </w:r>
      <w:r w:rsidR="00337EC6" w:rsidRPr="00387AC5">
        <w:t>bouton</w:t>
      </w:r>
      <w:r w:rsidR="00337EC6">
        <w:t xml:space="preserve"> (la data-key de C est 8).</w:t>
      </w:r>
      <w:r w:rsidRPr="00387AC5">
        <w:t xml:space="preserve"> Cette valeur peut ensuite être récupérée et utilisée dans le code JavaScript pour effectuer les calculs correspondants.</w:t>
      </w:r>
    </w:p>
    <w:p w14:paraId="5233AA0B" w14:textId="77777777" w:rsidR="00337EC6" w:rsidRDefault="00337EC6" w:rsidP="00337EC6"/>
    <w:p w14:paraId="230F3D0B" w14:textId="77777777" w:rsidR="000D291A" w:rsidRDefault="000D291A" w:rsidP="00337EC6"/>
    <w:p w14:paraId="1AA588B2" w14:textId="77777777" w:rsidR="005F4BB9" w:rsidRDefault="005F4BB9" w:rsidP="00337EC6"/>
    <w:p w14:paraId="5B79C2E5" w14:textId="77777777" w:rsidR="00A97994" w:rsidRDefault="00A97994" w:rsidP="00337EC6"/>
    <w:p w14:paraId="6936A7CD" w14:textId="77777777" w:rsidR="00A97994" w:rsidRDefault="00A97994" w:rsidP="00337EC6"/>
    <w:p w14:paraId="70D050CA" w14:textId="77777777" w:rsidR="00A97994" w:rsidRDefault="00A97994" w:rsidP="00337EC6"/>
    <w:p w14:paraId="02B8561D" w14:textId="77777777" w:rsidR="008B796B" w:rsidRDefault="008B796B" w:rsidP="00337EC6"/>
    <w:p w14:paraId="74CC4C68" w14:textId="77777777" w:rsidR="008B796B" w:rsidRDefault="008B796B" w:rsidP="00337EC6"/>
    <w:p w14:paraId="5C9C22A0" w14:textId="77777777" w:rsidR="00337EC6" w:rsidRPr="00337EC6" w:rsidRDefault="00337EC6" w:rsidP="00337EC6">
      <w:pPr>
        <w:pStyle w:val="Titre3"/>
        <w:rPr>
          <w:rFonts w:asciiTheme="minorHAnsi" w:hAnsiTheme="minorHAnsi"/>
          <w:color w:val="FF0000"/>
          <w:sz w:val="30"/>
          <w:szCs w:val="30"/>
        </w:rPr>
      </w:pPr>
      <w:bookmarkStart w:id="15" w:name="_JavaScripts_:_(annexe"/>
      <w:bookmarkStart w:id="16" w:name="_Toc138688594"/>
      <w:bookmarkEnd w:id="15"/>
      <w:r w:rsidRPr="00337EC6">
        <w:rPr>
          <w:rFonts w:asciiTheme="minorHAnsi" w:hAnsiTheme="minorHAnsi"/>
          <w:color w:val="FF0000"/>
          <w:sz w:val="30"/>
          <w:szCs w:val="30"/>
        </w:rPr>
        <w:lastRenderedPageBreak/>
        <w:t>JavaScripts </w:t>
      </w:r>
      <w:r w:rsidR="000D291A" w:rsidRPr="00337EC6">
        <w:rPr>
          <w:rFonts w:asciiTheme="minorHAnsi" w:hAnsiTheme="minorHAnsi"/>
          <w:color w:val="FF0000"/>
          <w:sz w:val="30"/>
          <w:szCs w:val="30"/>
        </w:rPr>
        <w:t>: (</w:t>
      </w:r>
      <w:r w:rsidR="000D291A">
        <w:rPr>
          <w:rFonts w:asciiTheme="minorHAnsi" w:hAnsiTheme="minorHAnsi"/>
          <w:color w:val="FF0000"/>
          <w:sz w:val="30"/>
          <w:szCs w:val="30"/>
        </w:rPr>
        <w:t>annexe 2 pour le code)</w:t>
      </w:r>
      <w:bookmarkEnd w:id="16"/>
      <w:r w:rsidR="000D291A">
        <w:rPr>
          <w:rFonts w:asciiTheme="minorHAnsi" w:hAnsiTheme="minorHAnsi"/>
          <w:color w:val="FF0000"/>
          <w:sz w:val="30"/>
          <w:szCs w:val="30"/>
        </w:rPr>
        <w:t xml:space="preserve"> </w:t>
      </w:r>
    </w:p>
    <w:p w14:paraId="6CE933CE" w14:textId="77777777" w:rsidR="00337EC6" w:rsidRDefault="00337EC6" w:rsidP="00337EC6"/>
    <w:p w14:paraId="49756451" w14:textId="77777777" w:rsidR="00A97994" w:rsidRDefault="00337EC6" w:rsidP="00337EC6">
      <w:r w:rsidRPr="00337EC6">
        <w:t>La logique de calcul de l'application est mise en œuvre en utilisant JavaScript.</w:t>
      </w:r>
      <w:r w:rsidR="000D291A">
        <w:t xml:space="preserve"> Je vais vous détailler le code java scripts que j’ai effectués avec l’aide de mon tuteur, j’ai eu beaucoup de difficultés sur java scripts</w:t>
      </w:r>
      <w:r w:rsidR="00A97994">
        <w:t>.</w:t>
      </w:r>
    </w:p>
    <w:p w14:paraId="37964248" w14:textId="77777777" w:rsidR="000D291A" w:rsidRDefault="000D291A" w:rsidP="000D291A">
      <w:r>
        <w:t>La première ligne sélectionne tous les éléments de la page HTML avec la classe CSS "bouton" et les stocke dans un tableau appelé "touches".</w:t>
      </w:r>
    </w:p>
    <w:p w14:paraId="1A79893E" w14:textId="77777777" w:rsidR="000D291A" w:rsidRDefault="000D291A" w:rsidP="000D291A"/>
    <w:p w14:paraId="4392D522" w14:textId="77777777" w:rsidR="000D291A" w:rsidRDefault="000D291A" w:rsidP="000D291A">
      <w:r>
        <w:t>La deuxième ligne crée un nouveau tableau appelé "</w:t>
      </w:r>
      <w:proofErr w:type="spellStart"/>
      <w:r>
        <w:t>listeKeycode</w:t>
      </w:r>
      <w:proofErr w:type="spellEnd"/>
      <w:r>
        <w:t>" en extrayant les valeurs de l'attribut "data-key" de chaque élément du tableau "touches".</w:t>
      </w:r>
    </w:p>
    <w:p w14:paraId="7307495F" w14:textId="77777777" w:rsidR="000D291A" w:rsidRDefault="000D291A" w:rsidP="000D291A"/>
    <w:p w14:paraId="7996C169" w14:textId="77777777" w:rsidR="000D291A" w:rsidRDefault="000D291A" w:rsidP="000D291A">
      <w:r>
        <w:t>Deux écouteurs d'événements sont ajoutés : un pour l'événement "</w:t>
      </w:r>
      <w:proofErr w:type="spellStart"/>
      <w:r>
        <w:t>keydown</w:t>
      </w:r>
      <w:proofErr w:type="spellEnd"/>
      <w:r>
        <w:t>" (touche enfoncée) et un pour l'événement "click" (clic de souris). Lorsque l'un de ces événements se produit, une fonction anonyme est exécutée.</w:t>
      </w:r>
    </w:p>
    <w:p w14:paraId="2786DBBF" w14:textId="77777777" w:rsidR="000D291A" w:rsidRDefault="000D291A" w:rsidP="000D291A"/>
    <w:p w14:paraId="7BA8F8F0" w14:textId="77777777" w:rsidR="000D291A" w:rsidRDefault="000D291A" w:rsidP="000D291A">
      <w:r>
        <w:t>Dans la fonction anonyme pour l'événement "</w:t>
      </w:r>
      <w:proofErr w:type="spellStart"/>
      <w:r>
        <w:t>keydown</w:t>
      </w:r>
      <w:proofErr w:type="spellEnd"/>
      <w:r>
        <w:t>", la valeur de la touche enfoncée est extraite de l'objet événement "e" en utilisant "</w:t>
      </w:r>
      <w:proofErr w:type="spellStart"/>
      <w:r>
        <w:t>e.KeyCode.toString</w:t>
      </w:r>
      <w:proofErr w:type="spellEnd"/>
      <w:r>
        <w:t>()", puis cette valeur est passée à la fonction "calculer()".</w:t>
      </w:r>
    </w:p>
    <w:p w14:paraId="1C630521" w14:textId="77777777" w:rsidR="000D291A" w:rsidRDefault="000D291A" w:rsidP="000D291A"/>
    <w:p w14:paraId="1DC872DF" w14:textId="77777777" w:rsidR="000D291A" w:rsidRDefault="000D291A" w:rsidP="000D291A">
      <w:r>
        <w:t>Dans la fonction anonyme pour l'événement "click", la valeur de l'attribut "data-key" de l'élément sur lequel le clic a été effectué est extraite de "</w:t>
      </w:r>
      <w:proofErr w:type="spellStart"/>
      <w:r>
        <w:t>e.target.dataset.key</w:t>
      </w:r>
      <w:proofErr w:type="spellEnd"/>
      <w:r>
        <w:t>", puis cette valeur est passée à la fonction "calculer()".</w:t>
      </w:r>
    </w:p>
    <w:p w14:paraId="2DEB8B1D" w14:textId="77777777" w:rsidR="000D291A" w:rsidRDefault="000D291A" w:rsidP="000D291A"/>
    <w:p w14:paraId="4044908E" w14:textId="77777777" w:rsidR="000D291A" w:rsidRDefault="000D291A" w:rsidP="000D291A">
      <w:r>
        <w:t>La fonction "calculer(valeur)" est appelée avec la valeur de la touche ou du clic. Elle vérifie si cette valeur est présente dans le tableau "</w:t>
      </w:r>
      <w:proofErr w:type="spellStart"/>
      <w:r>
        <w:t>listeKeycode</w:t>
      </w:r>
      <w:proofErr w:type="spellEnd"/>
      <w:r>
        <w:t>". Si c'est le cas, différentes opérations sont effectuées en fonction de la valeur :</w:t>
      </w:r>
    </w:p>
    <w:p w14:paraId="216A7A32" w14:textId="77777777" w:rsidR="000D291A" w:rsidRDefault="000D291A" w:rsidP="000D291A"/>
    <w:p w14:paraId="0CDE8524" w14:textId="77777777" w:rsidR="000D291A" w:rsidRDefault="000D291A" w:rsidP="000D291A">
      <w:r>
        <w:t>Si la valeur est "8", l'écran de la calculatrice est effacé en définissant son contenu à une chaîne vide.</w:t>
      </w:r>
    </w:p>
    <w:p w14:paraId="4FA679AA" w14:textId="77777777" w:rsidR="000D291A" w:rsidRDefault="000D291A" w:rsidP="000D291A">
      <w:r>
        <w:t>Si la valeur est "13" (touche Entrée), l'expression affichée à l'écran est évaluée à l'aide de la fonction "</w:t>
      </w:r>
      <w:proofErr w:type="spellStart"/>
      <w:r>
        <w:t>eval</w:t>
      </w:r>
      <w:proofErr w:type="spellEnd"/>
      <w:r>
        <w:t>()" et le résultat est affiché à l'écran.</w:t>
      </w:r>
    </w:p>
    <w:p w14:paraId="40964274" w14:textId="77777777" w:rsidR="000D291A" w:rsidRDefault="000D291A" w:rsidP="000D291A">
      <w:r>
        <w:t>Pour les autres valeurs, le contenu HTML du bouton correspondant est ajouté à l'écran de la calculatrice.</w:t>
      </w:r>
    </w:p>
    <w:p w14:paraId="5F8031DB" w14:textId="77777777" w:rsidR="000D291A" w:rsidRDefault="000D291A" w:rsidP="000D291A">
      <w:r>
        <w:t>En cas d'erreur,</w:t>
      </w:r>
      <w:r w:rsidR="00B011BA">
        <w:t xml:space="preserve"> il y aura un message d’alerte.</w:t>
      </w:r>
    </w:p>
    <w:p w14:paraId="540596F8" w14:textId="77777777" w:rsidR="00CE2EBD" w:rsidRPr="00CE2EBD" w:rsidRDefault="00CE2EBD" w:rsidP="00CE2EBD">
      <w:pPr>
        <w:pStyle w:val="Titre2"/>
        <w:rPr>
          <w:u w:val="single"/>
        </w:rPr>
      </w:pPr>
      <w:bookmarkStart w:id="17" w:name="_Toc138688596"/>
      <w:r w:rsidRPr="00CE2EBD">
        <w:rPr>
          <w:u w:val="single"/>
        </w:rPr>
        <w:lastRenderedPageBreak/>
        <w:t>Mes difficultés</w:t>
      </w:r>
      <w:bookmarkEnd w:id="17"/>
      <w:r w:rsidRPr="00CE2EBD">
        <w:rPr>
          <w:u w:val="single"/>
        </w:rPr>
        <w:t xml:space="preserve"> </w:t>
      </w:r>
    </w:p>
    <w:p w14:paraId="757D7DF5" w14:textId="77777777" w:rsidR="00CE2EBD" w:rsidRPr="00CE2EBD" w:rsidRDefault="00CE2EBD" w:rsidP="00225613">
      <w:pPr>
        <w:pStyle w:val="Titre1"/>
        <w:rPr>
          <w:rFonts w:asciiTheme="minorHAnsi" w:hAnsiTheme="minorHAnsi" w:cstheme="minorHAnsi"/>
          <w:sz w:val="28"/>
          <w:szCs w:val="28"/>
        </w:rPr>
      </w:pPr>
    </w:p>
    <w:p w14:paraId="6A562659" w14:textId="77777777" w:rsidR="009544A8" w:rsidRDefault="00CE2EBD" w:rsidP="005F4BB9">
      <w:pPr>
        <w:rPr>
          <w:rFonts w:cstheme="minorHAnsi"/>
          <w:szCs w:val="28"/>
        </w:rPr>
      </w:pPr>
      <w:r>
        <w:rPr>
          <w:rFonts w:cstheme="minorHAnsi"/>
          <w:szCs w:val="28"/>
        </w:rPr>
        <w:t xml:space="preserve">Lors de toutes ces activités j’ai pu acquérir beaucoup de compétence, cela dit j’ai eu beaucoup de </w:t>
      </w:r>
      <w:r w:rsidR="009544A8">
        <w:rPr>
          <w:rFonts w:cstheme="minorHAnsi"/>
          <w:szCs w:val="28"/>
        </w:rPr>
        <w:t xml:space="preserve">difficulté sur certaines tâches. La plupart de mes difficultés étaient basé sur les compétences techniques. </w:t>
      </w:r>
    </w:p>
    <w:p w14:paraId="060A1866" w14:textId="77777777" w:rsidR="009544A8" w:rsidRDefault="009544A8" w:rsidP="005F4BB9">
      <w:pPr>
        <w:rPr>
          <w:rFonts w:cstheme="minorHAnsi"/>
          <w:szCs w:val="28"/>
        </w:rPr>
      </w:pPr>
    </w:p>
    <w:p w14:paraId="4C56C264" w14:textId="59D6E9DC" w:rsidR="005F4BB9" w:rsidRDefault="00CE2EBD" w:rsidP="005F4BB9">
      <w:pPr>
        <w:rPr>
          <w:rFonts w:cstheme="minorHAnsi"/>
          <w:szCs w:val="28"/>
        </w:rPr>
      </w:pPr>
      <w:r>
        <w:rPr>
          <w:rFonts w:cstheme="minorHAnsi"/>
          <w:szCs w:val="28"/>
        </w:rPr>
        <w:t>Lors de la première semaine j’ai pu effectuer du JavaScripts</w:t>
      </w:r>
      <w:r w:rsidR="005823A9">
        <w:rPr>
          <w:rFonts w:cstheme="minorHAnsi"/>
          <w:szCs w:val="28"/>
        </w:rPr>
        <w:t>. L</w:t>
      </w:r>
      <w:r>
        <w:rPr>
          <w:rFonts w:cstheme="minorHAnsi"/>
          <w:szCs w:val="28"/>
        </w:rPr>
        <w:t>a première difficulté   fut que ne connaissait pas JavaScripts</w:t>
      </w:r>
      <w:r w:rsidR="005823A9">
        <w:rPr>
          <w:rFonts w:cstheme="minorHAnsi"/>
          <w:szCs w:val="28"/>
        </w:rPr>
        <w:t xml:space="preserve"> . Il  a fallu</w:t>
      </w:r>
      <w:r>
        <w:rPr>
          <w:rFonts w:cstheme="minorHAnsi"/>
          <w:szCs w:val="28"/>
        </w:rPr>
        <w:t xml:space="preserve"> comprendre comment </w:t>
      </w:r>
      <w:r w:rsidR="005823A9">
        <w:rPr>
          <w:rFonts w:cstheme="minorHAnsi"/>
          <w:szCs w:val="28"/>
        </w:rPr>
        <w:t xml:space="preserve">fonctionnait </w:t>
      </w:r>
      <w:r>
        <w:rPr>
          <w:rFonts w:cstheme="minorHAnsi"/>
          <w:szCs w:val="28"/>
        </w:rPr>
        <w:t xml:space="preserve">les codes de base comme par exemple la </w:t>
      </w:r>
      <w:r w:rsidR="009544A8">
        <w:rPr>
          <w:rFonts w:cstheme="minorHAnsi"/>
          <w:szCs w:val="28"/>
        </w:rPr>
        <w:t>commande</w:t>
      </w:r>
      <w:r w:rsidR="00521615">
        <w:rPr>
          <w:rFonts w:cstheme="minorHAnsi"/>
          <w:szCs w:val="28"/>
        </w:rPr>
        <w:t> «</w:t>
      </w:r>
      <w:r w:rsidR="00A43C6C">
        <w:rPr>
          <w:rFonts w:cstheme="minorHAnsi"/>
          <w:szCs w:val="28"/>
        </w:rPr>
        <w:t> </w:t>
      </w:r>
      <w:proofErr w:type="spellStart"/>
      <w:r>
        <w:rPr>
          <w:rFonts w:cstheme="minorHAnsi"/>
          <w:szCs w:val="28"/>
        </w:rPr>
        <w:t>const</w:t>
      </w:r>
      <w:proofErr w:type="spellEnd"/>
      <w:r w:rsidR="00A43C6C">
        <w:rPr>
          <w:rFonts w:cstheme="minorHAnsi"/>
          <w:szCs w:val="28"/>
        </w:rPr>
        <w:t> »</w:t>
      </w:r>
      <w:r>
        <w:rPr>
          <w:rFonts w:cstheme="minorHAnsi"/>
          <w:szCs w:val="28"/>
        </w:rPr>
        <w:t xml:space="preserve"> qui est </w:t>
      </w:r>
      <w:r w:rsidRPr="00CE2EBD">
        <w:rPr>
          <w:rFonts w:cstheme="minorHAnsi"/>
          <w:szCs w:val="28"/>
        </w:rPr>
        <w:t>utilisé</w:t>
      </w:r>
      <w:r w:rsidR="005823A9">
        <w:rPr>
          <w:rFonts w:cstheme="minorHAnsi"/>
          <w:szCs w:val="28"/>
        </w:rPr>
        <w:t>e</w:t>
      </w:r>
      <w:r w:rsidRPr="00CE2EBD">
        <w:rPr>
          <w:rFonts w:cstheme="minorHAnsi"/>
          <w:szCs w:val="28"/>
        </w:rPr>
        <w:t xml:space="preserve"> pour déclarer des constantes au niveau des annotations.</w:t>
      </w:r>
      <w:r>
        <w:rPr>
          <w:rFonts w:cstheme="minorHAnsi"/>
          <w:szCs w:val="28"/>
        </w:rPr>
        <w:t xml:space="preserve"> </w:t>
      </w:r>
    </w:p>
    <w:p w14:paraId="376C5F27" w14:textId="77777777" w:rsidR="009544A8" w:rsidRDefault="009544A8" w:rsidP="005F4BB9">
      <w:pPr>
        <w:rPr>
          <w:rFonts w:cstheme="minorHAnsi"/>
          <w:szCs w:val="28"/>
        </w:rPr>
      </w:pPr>
    </w:p>
    <w:p w14:paraId="538B396D" w14:textId="77777777" w:rsidR="009544A8" w:rsidRDefault="009544A8" w:rsidP="005F4BB9">
      <w:pPr>
        <w:rPr>
          <w:rFonts w:cstheme="minorHAnsi"/>
          <w:szCs w:val="28"/>
        </w:rPr>
      </w:pPr>
    </w:p>
    <w:p w14:paraId="1F26F7C5" w14:textId="42E89F91" w:rsidR="009544A8" w:rsidRDefault="009544A8" w:rsidP="005F4BB9">
      <w:pPr>
        <w:rPr>
          <w:rFonts w:cstheme="minorHAnsi"/>
          <w:szCs w:val="28"/>
        </w:rPr>
      </w:pPr>
      <w:r>
        <w:rPr>
          <w:rFonts w:cstheme="minorHAnsi"/>
          <w:szCs w:val="28"/>
        </w:rPr>
        <w:t xml:space="preserve">Une autre difficultés </w:t>
      </w:r>
      <w:r w:rsidR="005823A9">
        <w:rPr>
          <w:rFonts w:cstheme="minorHAnsi"/>
          <w:szCs w:val="28"/>
        </w:rPr>
        <w:t>a</w:t>
      </w:r>
      <w:r>
        <w:rPr>
          <w:rFonts w:cstheme="minorHAnsi"/>
          <w:szCs w:val="28"/>
        </w:rPr>
        <w:t xml:space="preserve"> été en HTML et CSS . Ce</w:t>
      </w:r>
      <w:r w:rsidR="005823A9">
        <w:rPr>
          <w:rFonts w:cstheme="minorHAnsi"/>
          <w:szCs w:val="28"/>
        </w:rPr>
        <w:t>ux</w:t>
      </w:r>
      <w:r>
        <w:rPr>
          <w:rFonts w:cstheme="minorHAnsi"/>
          <w:szCs w:val="28"/>
        </w:rPr>
        <w:t xml:space="preserve"> sont des langages complexe</w:t>
      </w:r>
      <w:r w:rsidR="005823A9">
        <w:rPr>
          <w:rFonts w:cstheme="minorHAnsi"/>
          <w:szCs w:val="28"/>
        </w:rPr>
        <w:t>s</w:t>
      </w:r>
      <w:r>
        <w:rPr>
          <w:rFonts w:cstheme="minorHAnsi"/>
          <w:szCs w:val="28"/>
        </w:rPr>
        <w:t xml:space="preserve"> lorsque qu’on pousse un peu plus loin. J’ai montré mon portfolio à l’employé qui gér</w:t>
      </w:r>
      <w:r w:rsidR="005823A9">
        <w:rPr>
          <w:rFonts w:cstheme="minorHAnsi"/>
          <w:szCs w:val="28"/>
        </w:rPr>
        <w:t>ait</w:t>
      </w:r>
      <w:r>
        <w:rPr>
          <w:rFonts w:cstheme="minorHAnsi"/>
          <w:szCs w:val="28"/>
        </w:rPr>
        <w:t xml:space="preserve"> le front en développement. </w:t>
      </w:r>
      <w:r w:rsidR="005823A9">
        <w:rPr>
          <w:rFonts w:cstheme="minorHAnsi"/>
          <w:szCs w:val="28"/>
        </w:rPr>
        <w:t xml:space="preserve">Fort de ces observations j’ai décidé de refaire intégralement ce portfolio </w:t>
      </w:r>
    </w:p>
    <w:p w14:paraId="34FC0CFF" w14:textId="77777777" w:rsidR="005F4BB9" w:rsidRDefault="005F4BB9" w:rsidP="005F4BB9">
      <w:pPr>
        <w:rPr>
          <w:rFonts w:cstheme="minorHAnsi"/>
          <w:szCs w:val="28"/>
        </w:rPr>
      </w:pPr>
    </w:p>
    <w:p w14:paraId="448B509A" w14:textId="77777777" w:rsidR="005F4BB9" w:rsidRDefault="005F4BB9" w:rsidP="005F4BB9">
      <w:pPr>
        <w:rPr>
          <w:rFonts w:cstheme="minorHAnsi"/>
          <w:szCs w:val="28"/>
        </w:rPr>
      </w:pPr>
    </w:p>
    <w:p w14:paraId="2FA0061A" w14:textId="571F949B" w:rsidR="005F4BB9" w:rsidRDefault="00DE7369" w:rsidP="005F4BB9">
      <w:pPr>
        <w:rPr>
          <w:rFonts w:cstheme="minorHAnsi"/>
          <w:szCs w:val="28"/>
        </w:rPr>
      </w:pPr>
      <w:r>
        <w:rPr>
          <w:rFonts w:cstheme="minorHAnsi"/>
          <w:szCs w:val="28"/>
        </w:rPr>
        <w:t xml:space="preserve"> </w:t>
      </w:r>
    </w:p>
    <w:p w14:paraId="2916EB57" w14:textId="77777777" w:rsidR="005F4BB9" w:rsidRDefault="005F4BB9" w:rsidP="005F4BB9">
      <w:pPr>
        <w:rPr>
          <w:rFonts w:cstheme="minorHAnsi"/>
          <w:szCs w:val="28"/>
        </w:rPr>
      </w:pPr>
    </w:p>
    <w:p w14:paraId="6F4F1E8D" w14:textId="77777777" w:rsidR="005F4BB9" w:rsidRDefault="005F4BB9" w:rsidP="005F4BB9">
      <w:pPr>
        <w:rPr>
          <w:rFonts w:cstheme="minorHAnsi"/>
          <w:szCs w:val="28"/>
        </w:rPr>
      </w:pPr>
    </w:p>
    <w:p w14:paraId="4953FF08" w14:textId="77777777" w:rsidR="005F4BB9" w:rsidRDefault="005F4BB9" w:rsidP="005F4BB9">
      <w:pPr>
        <w:rPr>
          <w:rFonts w:cstheme="minorHAnsi"/>
          <w:szCs w:val="28"/>
        </w:rPr>
      </w:pPr>
    </w:p>
    <w:p w14:paraId="366BC0D4" w14:textId="77777777" w:rsidR="005F4BB9" w:rsidRDefault="005F4BB9" w:rsidP="005F4BB9">
      <w:pPr>
        <w:rPr>
          <w:rFonts w:cstheme="minorHAnsi"/>
          <w:szCs w:val="28"/>
        </w:rPr>
      </w:pPr>
    </w:p>
    <w:p w14:paraId="5ED16692" w14:textId="77777777" w:rsidR="005F4BB9" w:rsidRDefault="005F4BB9" w:rsidP="005F4BB9">
      <w:pPr>
        <w:rPr>
          <w:rFonts w:cstheme="minorHAnsi"/>
          <w:szCs w:val="28"/>
        </w:rPr>
      </w:pPr>
    </w:p>
    <w:p w14:paraId="2258DBE9" w14:textId="77777777" w:rsidR="005F4BB9" w:rsidRDefault="005F4BB9" w:rsidP="005F4BB9">
      <w:pPr>
        <w:rPr>
          <w:rFonts w:cstheme="minorHAnsi"/>
          <w:szCs w:val="28"/>
        </w:rPr>
      </w:pPr>
    </w:p>
    <w:p w14:paraId="45F95090" w14:textId="77777777" w:rsidR="005F4BB9" w:rsidRDefault="005F4BB9" w:rsidP="005F4BB9">
      <w:pPr>
        <w:rPr>
          <w:rFonts w:cstheme="minorHAnsi"/>
          <w:szCs w:val="28"/>
        </w:rPr>
      </w:pPr>
    </w:p>
    <w:p w14:paraId="089472C4" w14:textId="77777777" w:rsidR="005F4BB9" w:rsidRDefault="005F4BB9" w:rsidP="005F4BB9">
      <w:pPr>
        <w:rPr>
          <w:rFonts w:cstheme="minorHAnsi"/>
          <w:szCs w:val="28"/>
        </w:rPr>
      </w:pPr>
    </w:p>
    <w:p w14:paraId="4203837F" w14:textId="77777777" w:rsidR="005F4BB9" w:rsidRDefault="005F4BB9" w:rsidP="005F4BB9">
      <w:pPr>
        <w:rPr>
          <w:rFonts w:cstheme="minorHAnsi"/>
          <w:szCs w:val="28"/>
        </w:rPr>
      </w:pPr>
    </w:p>
    <w:p w14:paraId="1BD8851E" w14:textId="77777777" w:rsidR="005F4BB9" w:rsidRDefault="005F4BB9" w:rsidP="005F4BB9">
      <w:pPr>
        <w:rPr>
          <w:rFonts w:cstheme="minorHAnsi"/>
          <w:szCs w:val="28"/>
        </w:rPr>
      </w:pPr>
    </w:p>
    <w:p w14:paraId="5C778B8A" w14:textId="77777777" w:rsidR="009544A8" w:rsidRDefault="009544A8" w:rsidP="009544A8">
      <w:pPr>
        <w:pStyle w:val="Titre1"/>
        <w:spacing w:before="0" w:after="0"/>
      </w:pPr>
      <w:bookmarkStart w:id="18" w:name="_Toc138688597"/>
    </w:p>
    <w:p w14:paraId="71311D73" w14:textId="77777777" w:rsidR="00225613" w:rsidRDefault="000D291A" w:rsidP="009544A8">
      <w:pPr>
        <w:pStyle w:val="Titre1"/>
        <w:keepLines/>
        <w:pageBreakBefore/>
        <w:spacing w:before="0" w:after="0"/>
      </w:pPr>
      <w:r>
        <w:lastRenderedPageBreak/>
        <w:t>Conclusion :</w:t>
      </w:r>
      <w:bookmarkEnd w:id="18"/>
      <w:r>
        <w:t xml:space="preserve"> </w:t>
      </w:r>
    </w:p>
    <w:p w14:paraId="0443A956" w14:textId="77777777" w:rsidR="00225613" w:rsidRDefault="00225613" w:rsidP="00225613">
      <w:r>
        <w:t xml:space="preserve">En ce qui concerne la mise en production de mon travail en entreprise, je suis convaincu que la calculatrice que j'ai développée </w:t>
      </w:r>
      <w:r w:rsidR="00CE2EBD">
        <w:t>peut-être</w:t>
      </w:r>
      <w:r>
        <w:t xml:space="preserve"> un atout précieux pour l'entreprise. </w:t>
      </w:r>
    </w:p>
    <w:p w14:paraId="32C3F2BA" w14:textId="77777777" w:rsidR="00225613" w:rsidRDefault="00225613" w:rsidP="00225613"/>
    <w:p w14:paraId="2243A309" w14:textId="77777777" w:rsidR="00225613" w:rsidRDefault="00225613" w:rsidP="00225613">
      <w:r>
        <w:t>Pour assurer son déploiement en production, je recommande les solutions opérationnelles suivantes :</w:t>
      </w:r>
    </w:p>
    <w:p w14:paraId="17D26577" w14:textId="77777777" w:rsidR="00225613" w:rsidRDefault="00225613" w:rsidP="00225613"/>
    <w:p w14:paraId="7D8B4DDC" w14:textId="77777777" w:rsidR="00225613" w:rsidRDefault="00225613" w:rsidP="00225613">
      <w:r>
        <w:t>Hébergement web : La calculatrice peut être hébergée sur un serveur web interne de l'entreprise ou sur un service d'hébergement tiers. Il est important de choisir une solution d'hébergement fiable et sécurisée, garantissant une disponibilité optimale de la calculatrice.</w:t>
      </w:r>
    </w:p>
    <w:p w14:paraId="6436E3A3" w14:textId="77777777" w:rsidR="00225613" w:rsidRDefault="00225613" w:rsidP="00225613"/>
    <w:p w14:paraId="28C7C1A7" w14:textId="77777777" w:rsidR="00225613" w:rsidRDefault="00225613" w:rsidP="00225613">
      <w:r>
        <w:t>Intégration dans le site web existant : Si l'entreprise dispose déjà d'un site web, il serait judicieux d'intégrer la calculatrice en tant que fonctionnalité supplémentaire. Cela permettra aux utilisateurs d'accéder à la calculatrice de manière transparente sans avoir à quitter le site principal.</w:t>
      </w:r>
    </w:p>
    <w:p w14:paraId="125CEA8E" w14:textId="77777777" w:rsidR="00225613" w:rsidRDefault="00225613" w:rsidP="00225613"/>
    <w:p w14:paraId="119EF69F" w14:textId="77777777" w:rsidR="00225613" w:rsidRDefault="00225613" w:rsidP="00225613">
      <w:r>
        <w:t>Sur le plan personnel, mon stage m'a apporté une expérience précieuse tant sur le plan humain que technique. D'un point de vue humain, j'ai pu développer mes compétences en communication en travaillant en équipe et en collaborant avec des collègues et des clients. J'ai également appris à gérer mon temps de manière efficace et à m'adapter aux exigences et aux délais du projet.</w:t>
      </w:r>
    </w:p>
    <w:p w14:paraId="1A67EB9C" w14:textId="77777777" w:rsidR="00225613" w:rsidRDefault="00225613" w:rsidP="00225613"/>
    <w:p w14:paraId="1FC67BD7" w14:textId="77777777" w:rsidR="00225613" w:rsidRDefault="00225613" w:rsidP="00225613">
      <w:r>
        <w:t xml:space="preserve">D'un point de vue technique, j'ai acquis une connaissance approfondie des langages HTML, CSS et JavaScript, ainsi que des concepts clés du développement web. </w:t>
      </w:r>
    </w:p>
    <w:p w14:paraId="1C89BB7A" w14:textId="77777777" w:rsidR="00225613" w:rsidRDefault="00225613" w:rsidP="00225613"/>
    <w:p w14:paraId="6AE9FF06" w14:textId="77777777" w:rsidR="00F50E9D" w:rsidRDefault="00225613" w:rsidP="00B011BA">
      <w:r>
        <w:t>En conclusion, mon stage m'a offert une opportunité d'apprentissage exceptionnelle, à la fois sur le plan technique et humain. La réalisation de la calculatrice a été un point culminant de mon expérience, me permettant d'explorer et de maîtriser de nouvelles technologies, tout en développant mes compétences interpersonnelles et mon esprit d'équipe.</w:t>
      </w:r>
      <w:bookmarkStart w:id="19" w:name="_Toc138688598"/>
    </w:p>
    <w:p w14:paraId="2DE982DD" w14:textId="77777777" w:rsidR="00225613" w:rsidRDefault="000D291A" w:rsidP="000D291A">
      <w:pPr>
        <w:pStyle w:val="Titre1"/>
      </w:pPr>
      <w:r>
        <w:lastRenderedPageBreak/>
        <w:t>Annexe</w:t>
      </w:r>
      <w:bookmarkEnd w:id="19"/>
      <w:r>
        <w:t> </w:t>
      </w:r>
    </w:p>
    <w:p w14:paraId="724E3186" w14:textId="77777777" w:rsidR="00B011BA" w:rsidRPr="00B011BA" w:rsidRDefault="00D34FE6" w:rsidP="00B011BA">
      <w:pPr>
        <w:pStyle w:val="Titre2"/>
        <w:rPr>
          <w:b/>
          <w:sz w:val="28"/>
          <w:szCs w:val="28"/>
        </w:rPr>
      </w:pPr>
      <w:bookmarkStart w:id="20" w:name="_Toc138688599"/>
      <w:r w:rsidRPr="00240DE1">
        <w:rPr>
          <w:noProof/>
          <w:color w:val="FF0000"/>
          <w:lang w:eastAsia="fr-FR"/>
        </w:rPr>
        <w:drawing>
          <wp:anchor distT="0" distB="0" distL="114300" distR="114300" simplePos="0" relativeHeight="251678720" behindDoc="1" locked="0" layoutInCell="1" allowOverlap="1" wp14:anchorId="34D709FA" wp14:editId="38A6992F">
            <wp:simplePos x="0" y="0"/>
            <wp:positionH relativeFrom="margin">
              <wp:align>center</wp:align>
            </wp:positionH>
            <wp:positionV relativeFrom="paragraph">
              <wp:posOffset>599440</wp:posOffset>
            </wp:positionV>
            <wp:extent cx="6673850" cy="7787005"/>
            <wp:effectExtent l="0" t="0" r="0" b="7620"/>
            <wp:wrapSquare wrapText="bothSides"/>
            <wp:docPr id="23" name="Imag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tml.png"/>
                    <pic:cNvPicPr/>
                  </pic:nvPicPr>
                  <pic:blipFill>
                    <a:blip r:embed="rId19">
                      <a:extLst>
                        <a:ext uri="{28A0092B-C50C-407E-A947-70E740481C1C}">
                          <a14:useLocalDpi xmlns:a14="http://schemas.microsoft.com/office/drawing/2010/main" val="0"/>
                        </a:ext>
                      </a:extLst>
                    </a:blip>
                    <a:stretch>
                      <a:fillRect/>
                    </a:stretch>
                  </pic:blipFill>
                  <pic:spPr>
                    <a:xfrm>
                      <a:off x="0" y="0"/>
                      <a:ext cx="6673850" cy="7787005"/>
                    </a:xfrm>
                    <a:prstGeom prst="rect">
                      <a:avLst/>
                    </a:prstGeom>
                  </pic:spPr>
                </pic:pic>
              </a:graphicData>
            </a:graphic>
            <wp14:sizeRelH relativeFrom="margin">
              <wp14:pctWidth>0</wp14:pctWidth>
            </wp14:sizeRelH>
            <wp14:sizeRelV relativeFrom="margin">
              <wp14:pctHeight>0</wp14:pctHeight>
            </wp14:sizeRelV>
          </wp:anchor>
        </w:drawing>
      </w:r>
      <w:r w:rsidR="001366CC" w:rsidRPr="00240DE1">
        <w:rPr>
          <w:b/>
          <w:color w:val="FF0000"/>
          <w:sz w:val="28"/>
          <w:szCs w:val="28"/>
        </w:rPr>
        <w:t xml:space="preserve">Annexe 1 : </w:t>
      </w:r>
      <w:r w:rsidR="001366CC" w:rsidRPr="001366CC">
        <w:rPr>
          <w:b/>
          <w:sz w:val="28"/>
          <w:szCs w:val="28"/>
        </w:rPr>
        <w:t xml:space="preserve">Si vous voulez aller sur le code explicatif vs pouvez Ctrl + Clic pour suivre le lien ou  Ctrl + Clic </w:t>
      </w:r>
      <w:hyperlink w:anchor="_Html_ccs_:" w:history="1">
        <w:r w:rsidR="001366CC" w:rsidRPr="001366CC">
          <w:rPr>
            <w:rStyle w:val="Lienhypertexte"/>
            <w:b/>
            <w:sz w:val="28"/>
            <w:szCs w:val="28"/>
          </w:rPr>
          <w:t>ICI</w:t>
        </w:r>
      </w:hyperlink>
      <w:r w:rsidR="001366CC" w:rsidRPr="001366CC">
        <w:rPr>
          <w:b/>
          <w:sz w:val="28"/>
          <w:szCs w:val="28"/>
        </w:rPr>
        <w:t> :</w:t>
      </w:r>
      <w:bookmarkEnd w:id="20"/>
    </w:p>
    <w:p w14:paraId="3CCEC855" w14:textId="77777777" w:rsidR="00B011BA" w:rsidRDefault="00B011BA" w:rsidP="00B011BA">
      <w:pPr>
        <w:pStyle w:val="Titre2"/>
        <w:rPr>
          <w:b/>
          <w:sz w:val="28"/>
          <w:szCs w:val="28"/>
        </w:rPr>
      </w:pPr>
      <w:bookmarkStart w:id="21" w:name="_Toc138688600"/>
      <w:r w:rsidRPr="001366CC">
        <w:rPr>
          <w:b/>
          <w:noProof/>
          <w:color w:val="FF0000"/>
          <w:sz w:val="28"/>
          <w:szCs w:val="28"/>
          <w:lang w:eastAsia="fr-FR"/>
        </w:rPr>
        <w:lastRenderedPageBreak/>
        <w:drawing>
          <wp:anchor distT="0" distB="0" distL="114300" distR="114300" simplePos="0" relativeHeight="251688960" behindDoc="1" locked="0" layoutInCell="1" allowOverlap="1" wp14:anchorId="6A4F5FFC" wp14:editId="0222446E">
            <wp:simplePos x="0" y="0"/>
            <wp:positionH relativeFrom="margin">
              <wp:align>left</wp:align>
            </wp:positionH>
            <wp:positionV relativeFrom="paragraph">
              <wp:posOffset>794203</wp:posOffset>
            </wp:positionV>
            <wp:extent cx="5748655" cy="6949440"/>
            <wp:effectExtent l="0" t="0" r="4445" b="3810"/>
            <wp:wrapSquare wrapText="bothSides"/>
            <wp:docPr id="22" name="Image 2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ipt.png"/>
                    <pic:cNvPicPr/>
                  </pic:nvPicPr>
                  <pic:blipFill>
                    <a:blip r:embed="rId22">
                      <a:extLst>
                        <a:ext uri="{28A0092B-C50C-407E-A947-70E740481C1C}">
                          <a14:useLocalDpi xmlns:a14="http://schemas.microsoft.com/office/drawing/2010/main" val="0"/>
                        </a:ext>
                      </a:extLst>
                    </a:blip>
                    <a:stretch>
                      <a:fillRect/>
                    </a:stretch>
                  </pic:blipFill>
                  <pic:spPr>
                    <a:xfrm>
                      <a:off x="0" y="0"/>
                      <a:ext cx="5748655" cy="6949440"/>
                    </a:xfrm>
                    <a:prstGeom prst="rect">
                      <a:avLst/>
                    </a:prstGeom>
                  </pic:spPr>
                </pic:pic>
              </a:graphicData>
            </a:graphic>
            <wp14:sizeRelH relativeFrom="margin">
              <wp14:pctWidth>0</wp14:pctWidth>
            </wp14:sizeRelH>
            <wp14:sizeRelV relativeFrom="margin">
              <wp14:pctHeight>0</wp14:pctHeight>
            </wp14:sizeRelV>
          </wp:anchor>
        </w:drawing>
      </w:r>
      <w:r w:rsidRPr="001366CC">
        <w:rPr>
          <w:b/>
          <w:color w:val="FF0000"/>
          <w:sz w:val="28"/>
          <w:szCs w:val="28"/>
        </w:rPr>
        <w:t xml:space="preserve">Annexe 2 : </w:t>
      </w:r>
      <w:r w:rsidRPr="001366CC">
        <w:rPr>
          <w:b/>
          <w:sz w:val="28"/>
          <w:szCs w:val="28"/>
        </w:rPr>
        <w:t xml:space="preserve">Si vous voulez aller sur le code explicatif vs pouvez Ctrl + Clic pour suivre le lien ou  Ctrl + Clic </w:t>
      </w:r>
      <w:hyperlink w:anchor="_JavaScripts_:_(annexe" w:history="1">
        <w:r w:rsidRPr="00466DA6">
          <w:rPr>
            <w:rStyle w:val="Lienhypertexte"/>
            <w:b/>
            <w:sz w:val="40"/>
            <w:szCs w:val="40"/>
          </w:rPr>
          <w:t>ICI</w:t>
        </w:r>
      </w:hyperlink>
      <w:r w:rsidRPr="001366CC">
        <w:rPr>
          <w:b/>
          <w:sz w:val="28"/>
          <w:szCs w:val="28"/>
        </w:rPr>
        <w:t> :</w:t>
      </w:r>
      <w:bookmarkEnd w:id="21"/>
      <w:r w:rsidRPr="001366CC">
        <w:rPr>
          <w:b/>
          <w:sz w:val="28"/>
          <w:szCs w:val="28"/>
        </w:rPr>
        <w:t xml:space="preserve"> </w:t>
      </w:r>
    </w:p>
    <w:p w14:paraId="63E83906" w14:textId="77777777" w:rsidR="00B011BA" w:rsidRPr="00B011BA" w:rsidRDefault="00B011BA" w:rsidP="00B011BA"/>
    <w:p w14:paraId="5EE07458" w14:textId="77777777" w:rsidR="00225613" w:rsidRPr="00466DA6" w:rsidRDefault="00B011BA" w:rsidP="00A45A68">
      <w:pPr>
        <w:pStyle w:val="Titre2"/>
        <w:rPr>
          <w:b/>
          <w:sz w:val="32"/>
          <w:szCs w:val="32"/>
        </w:rPr>
      </w:pPr>
      <w:bookmarkStart w:id="22" w:name="_Toc138688601"/>
      <w:r>
        <w:rPr>
          <w:noProof/>
          <w:lang w:eastAsia="fr-FR"/>
        </w:rPr>
        <w:lastRenderedPageBreak/>
        <w:drawing>
          <wp:anchor distT="0" distB="0" distL="114300" distR="114300" simplePos="0" relativeHeight="251679744" behindDoc="0" locked="0" layoutInCell="1" allowOverlap="1" wp14:anchorId="77A7E96E" wp14:editId="7FB30703">
            <wp:simplePos x="0" y="0"/>
            <wp:positionH relativeFrom="margin">
              <wp:align>left</wp:align>
            </wp:positionH>
            <wp:positionV relativeFrom="paragraph">
              <wp:posOffset>353876</wp:posOffset>
            </wp:positionV>
            <wp:extent cx="3886200" cy="3840480"/>
            <wp:effectExtent l="0" t="0" r="0" b="7620"/>
            <wp:wrapSquare wrapText="bothSides"/>
            <wp:docPr id="24" name="Image 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6200" cy="3840480"/>
                    </a:xfrm>
                    <a:prstGeom prst="rect">
                      <a:avLst/>
                    </a:prstGeom>
                  </pic:spPr>
                </pic:pic>
              </a:graphicData>
            </a:graphic>
            <wp14:sizeRelH relativeFrom="margin">
              <wp14:pctWidth>0</wp14:pctWidth>
            </wp14:sizeRelH>
            <wp14:sizeRelV relativeFrom="margin">
              <wp14:pctHeight>0</wp14:pctHeight>
            </wp14:sizeRelV>
          </wp:anchor>
        </w:drawing>
      </w:r>
      <w:r w:rsidR="00A45A68" w:rsidRPr="00A45A68">
        <w:rPr>
          <w:b/>
          <w:color w:val="FF0000"/>
          <w:sz w:val="28"/>
          <w:szCs w:val="28"/>
        </w:rPr>
        <w:t xml:space="preserve">Annexe 3 : </w:t>
      </w:r>
      <w:r w:rsidR="00225613" w:rsidRPr="00A45A68">
        <w:rPr>
          <w:b/>
          <w:sz w:val="28"/>
          <w:szCs w:val="28"/>
        </w:rPr>
        <w:tab/>
      </w:r>
      <w:r w:rsidR="00466DA6">
        <w:rPr>
          <w:b/>
          <w:sz w:val="28"/>
          <w:szCs w:val="28"/>
        </w:rPr>
        <w:t xml:space="preserve">et voici le CSS </w:t>
      </w:r>
      <w:hyperlink w:anchor="_Html_ccs_:" w:history="1">
        <w:r w:rsidR="00466DA6" w:rsidRPr="00466DA6">
          <w:rPr>
            <w:rStyle w:val="Lienhypertexte"/>
            <w:b/>
            <w:sz w:val="32"/>
            <w:szCs w:val="32"/>
          </w:rPr>
          <w:t>ICI</w:t>
        </w:r>
        <w:bookmarkEnd w:id="22"/>
      </w:hyperlink>
    </w:p>
    <w:p w14:paraId="63DC33A6" w14:textId="77777777" w:rsidR="00225613" w:rsidRPr="00225613" w:rsidRDefault="00225613" w:rsidP="00225613">
      <w:pPr>
        <w:tabs>
          <w:tab w:val="left" w:pos="2210"/>
        </w:tabs>
      </w:pPr>
    </w:p>
    <w:p w14:paraId="11B665C9" w14:textId="77777777" w:rsidR="00225613" w:rsidRPr="00225613" w:rsidRDefault="00225613" w:rsidP="00225613"/>
    <w:p w14:paraId="1D6B9AE0" w14:textId="77777777" w:rsidR="00225613" w:rsidRPr="00225613" w:rsidRDefault="00225613" w:rsidP="00225613"/>
    <w:p w14:paraId="44214875" w14:textId="77777777" w:rsidR="00225613" w:rsidRPr="00225613" w:rsidRDefault="00225613" w:rsidP="00225613"/>
    <w:p w14:paraId="4BE59C7A" w14:textId="77777777" w:rsidR="00225613" w:rsidRPr="00225613" w:rsidRDefault="00225613" w:rsidP="00225613"/>
    <w:p w14:paraId="42B0C458" w14:textId="77777777" w:rsidR="00225613" w:rsidRPr="00225613" w:rsidRDefault="00225613" w:rsidP="00225613"/>
    <w:p w14:paraId="12693D83" w14:textId="77777777" w:rsidR="00225613" w:rsidRPr="00225613" w:rsidRDefault="00225613" w:rsidP="00225613"/>
    <w:p w14:paraId="6A698063" w14:textId="77777777" w:rsidR="00225613" w:rsidRPr="00225613" w:rsidRDefault="00225613" w:rsidP="00225613"/>
    <w:p w14:paraId="6C6F3FD6" w14:textId="77777777" w:rsidR="00225613" w:rsidRPr="00225613" w:rsidRDefault="00225613" w:rsidP="00225613"/>
    <w:p w14:paraId="02F0E7D6" w14:textId="77777777" w:rsidR="00225613" w:rsidRPr="00225613" w:rsidRDefault="00225613" w:rsidP="00225613"/>
    <w:p w14:paraId="6EFAB037" w14:textId="77777777" w:rsidR="00225613" w:rsidRPr="00225613" w:rsidRDefault="00225613" w:rsidP="00225613"/>
    <w:p w14:paraId="22472605" w14:textId="77777777" w:rsidR="00225613" w:rsidRPr="00225613" w:rsidRDefault="00225613" w:rsidP="00225613"/>
    <w:p w14:paraId="1E8A57EC" w14:textId="77777777" w:rsidR="00225613" w:rsidRPr="00225613" w:rsidRDefault="00225613" w:rsidP="00225613"/>
    <w:p w14:paraId="3C5BC4DD" w14:textId="77777777" w:rsidR="00225613" w:rsidRPr="00225613" w:rsidRDefault="00225613" w:rsidP="00225613"/>
    <w:p w14:paraId="279C1ABE" w14:textId="77777777" w:rsidR="00225613" w:rsidRPr="00225613" w:rsidRDefault="00225613" w:rsidP="00225613"/>
    <w:p w14:paraId="2ABAB74D" w14:textId="77777777" w:rsidR="00225613" w:rsidRPr="00225613" w:rsidRDefault="00840B24" w:rsidP="00225613">
      <w:r>
        <w:rPr>
          <w:noProof/>
          <w:lang w:eastAsia="fr-FR"/>
        </w:rPr>
        <w:drawing>
          <wp:anchor distT="0" distB="0" distL="114300" distR="114300" simplePos="0" relativeHeight="251680768" behindDoc="0" locked="0" layoutInCell="1" allowOverlap="1" wp14:anchorId="1220FE25" wp14:editId="16C29541">
            <wp:simplePos x="0" y="0"/>
            <wp:positionH relativeFrom="margin">
              <wp:align>right</wp:align>
            </wp:positionH>
            <wp:positionV relativeFrom="paragraph">
              <wp:posOffset>75474</wp:posOffset>
            </wp:positionV>
            <wp:extent cx="4690745" cy="446024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p.png"/>
                    <pic:cNvPicPr/>
                  </pic:nvPicPr>
                  <pic:blipFill>
                    <a:blip r:embed="rId24">
                      <a:extLst>
                        <a:ext uri="{28A0092B-C50C-407E-A947-70E740481C1C}">
                          <a14:useLocalDpi xmlns:a14="http://schemas.microsoft.com/office/drawing/2010/main" val="0"/>
                        </a:ext>
                      </a:extLst>
                    </a:blip>
                    <a:stretch>
                      <a:fillRect/>
                    </a:stretch>
                  </pic:blipFill>
                  <pic:spPr>
                    <a:xfrm>
                      <a:off x="0" y="0"/>
                      <a:ext cx="4690745" cy="4460240"/>
                    </a:xfrm>
                    <a:prstGeom prst="rect">
                      <a:avLst/>
                    </a:prstGeom>
                  </pic:spPr>
                </pic:pic>
              </a:graphicData>
            </a:graphic>
            <wp14:sizeRelH relativeFrom="margin">
              <wp14:pctWidth>0</wp14:pctWidth>
            </wp14:sizeRelH>
            <wp14:sizeRelV relativeFrom="margin">
              <wp14:pctHeight>0</wp14:pctHeight>
            </wp14:sizeRelV>
          </wp:anchor>
        </w:drawing>
      </w:r>
    </w:p>
    <w:p w14:paraId="5816DB5D" w14:textId="77777777" w:rsidR="00225613" w:rsidRPr="00225613" w:rsidRDefault="00225613" w:rsidP="00225613"/>
    <w:p w14:paraId="7FEA692E" w14:textId="77777777" w:rsidR="00225613" w:rsidRPr="00225613" w:rsidRDefault="00225613" w:rsidP="00225613"/>
    <w:p w14:paraId="5ED20737" w14:textId="77777777" w:rsidR="00225613" w:rsidRPr="00225613" w:rsidRDefault="00225613" w:rsidP="00225613"/>
    <w:p w14:paraId="3A6BAC69" w14:textId="77777777" w:rsidR="00225613" w:rsidRPr="00225613" w:rsidRDefault="00225613" w:rsidP="00225613"/>
    <w:p w14:paraId="4FC21368" w14:textId="77777777" w:rsidR="00225613" w:rsidRPr="00225613" w:rsidRDefault="00225613" w:rsidP="00225613"/>
    <w:p w14:paraId="636F5FC2" w14:textId="77777777" w:rsidR="00225613" w:rsidRPr="00225613" w:rsidRDefault="00225613" w:rsidP="00225613"/>
    <w:p w14:paraId="42B993A8" w14:textId="77777777" w:rsidR="00225613" w:rsidRPr="00225613" w:rsidRDefault="00225613" w:rsidP="00225613"/>
    <w:p w14:paraId="6462695F" w14:textId="77777777" w:rsidR="00225613" w:rsidRPr="00225613" w:rsidRDefault="00225613" w:rsidP="00225613"/>
    <w:p w14:paraId="2E715D72" w14:textId="77777777" w:rsidR="00225613" w:rsidRPr="00225613" w:rsidRDefault="00225613" w:rsidP="00225613"/>
    <w:p w14:paraId="4E1AA286" w14:textId="77777777" w:rsidR="00225613" w:rsidRPr="00225613" w:rsidRDefault="00225613" w:rsidP="00225613"/>
    <w:p w14:paraId="6ED9CCC9" w14:textId="77777777" w:rsidR="00225613" w:rsidRPr="00225613" w:rsidRDefault="00225613" w:rsidP="00225613"/>
    <w:p w14:paraId="3492409E" w14:textId="77777777" w:rsidR="00225613" w:rsidRPr="00225613" w:rsidRDefault="00225613" w:rsidP="00225613"/>
    <w:p w14:paraId="69C5C224" w14:textId="77777777" w:rsidR="00225613" w:rsidRPr="00225613" w:rsidRDefault="00225613" w:rsidP="00225613"/>
    <w:p w14:paraId="62B5C9A0" w14:textId="77777777" w:rsidR="00225613" w:rsidRPr="00225613" w:rsidRDefault="00225613" w:rsidP="00225613"/>
    <w:p w14:paraId="7304E433" w14:textId="77777777" w:rsidR="00225613" w:rsidRPr="00225613" w:rsidRDefault="00225613" w:rsidP="00225613"/>
    <w:p w14:paraId="1DB37A01" w14:textId="77777777" w:rsidR="00225613" w:rsidRPr="00225613" w:rsidRDefault="00225613" w:rsidP="00225613"/>
    <w:p w14:paraId="095C4D69" w14:textId="7194EF39" w:rsidR="00840B24" w:rsidRPr="00840B24" w:rsidRDefault="00B011BA" w:rsidP="00840B24">
      <w:pPr>
        <w:pStyle w:val="Titre1"/>
        <w:rPr>
          <w:rFonts w:cstheme="majorHAnsi"/>
          <w:szCs w:val="52"/>
        </w:rPr>
      </w:pPr>
      <w:r w:rsidRPr="00840B24">
        <w:rPr>
          <w:rFonts w:cstheme="majorHAnsi"/>
          <w:szCs w:val="52"/>
        </w:rPr>
        <w:lastRenderedPageBreak/>
        <w:t>Remerciement</w:t>
      </w:r>
      <w:r w:rsidR="005823A9">
        <w:rPr>
          <w:rFonts w:cstheme="majorHAnsi"/>
          <w:szCs w:val="52"/>
        </w:rPr>
        <w:t>s</w:t>
      </w:r>
      <w:r w:rsidRPr="00840B24">
        <w:rPr>
          <w:rFonts w:cstheme="majorHAnsi"/>
          <w:szCs w:val="52"/>
        </w:rPr>
        <w:t> :</w:t>
      </w:r>
    </w:p>
    <w:p w14:paraId="35126ED7" w14:textId="77777777" w:rsidR="00B011BA" w:rsidRPr="00B011BA" w:rsidRDefault="00B011BA" w:rsidP="00B011BA"/>
    <w:p w14:paraId="1F3302B4" w14:textId="42809DE6" w:rsidR="00840B24" w:rsidRDefault="00840B24" w:rsidP="00840B24">
      <w:r>
        <w:t>Je tiens à exprimer ma gratitude envers Thomas Da Rocha pour son précieux soutien tout au long de mon stage . Il m'a apporté une grande aide en approfondissant mes connaissances en SQL et en me familiarisant avec les réseaux. Il m'a confié des tâches intéressantes et m'a guidé dans le fonctionnement des réunions et du service. Sa contribution a été essentielle pour mon développement professionnel.</w:t>
      </w:r>
    </w:p>
    <w:p w14:paraId="02FB69A5" w14:textId="77777777" w:rsidR="00840B24" w:rsidRDefault="00840B24" w:rsidP="00840B24"/>
    <w:p w14:paraId="02107F8A" w14:textId="7F5CBEA8" w:rsidR="00B011BA" w:rsidRDefault="00840B24" w:rsidP="00840B24">
      <w:r>
        <w:t>Je souhaite également remercier chaleureusement Pierre-Jordan pour sa confiance et les tâches qu'il m'a confiées en JavaScript. Grâce à lui, j'ai pu découvrir ce langage que je ne connaissais pas auparavant et j'ai acquis les bases nécessaires pour l</w:t>
      </w:r>
      <w:r w:rsidR="005823A9">
        <w:t>’appréhender</w:t>
      </w:r>
      <w:r>
        <w:t>. Sa collaboration m'a permis d'approfondir mes compétences et d'élargir mon champ de connaissances.</w:t>
      </w:r>
    </w:p>
    <w:p w14:paraId="4DF98523" w14:textId="77777777" w:rsidR="00840B24" w:rsidRPr="00B011BA" w:rsidRDefault="00840B24" w:rsidP="00840B24"/>
    <w:p w14:paraId="78755C6F" w14:textId="77777777" w:rsidR="00B011BA" w:rsidRPr="00B011BA" w:rsidRDefault="00B011BA" w:rsidP="00B011BA"/>
    <w:p w14:paraId="496806E2" w14:textId="77777777" w:rsidR="00840B24" w:rsidRDefault="00840B24" w:rsidP="00840B24">
      <w:r>
        <w:t>Je souhaite également exprimer ma gratitude envers mes collègues qui m'ont aidé à m'intégrer dans l'entreprise et à découvrir ce qu'était réellement le monde du travail. Leur soutien et leur collaboration ont été d'une grande valeur pour moi.</w:t>
      </w:r>
    </w:p>
    <w:p w14:paraId="36DCEFFB" w14:textId="77777777" w:rsidR="00840B24" w:rsidRDefault="00840B24" w:rsidP="00840B24"/>
    <w:p w14:paraId="54EF4EE4" w14:textId="5487E7E3" w:rsidR="00B011BA" w:rsidRPr="00B011BA" w:rsidRDefault="00840B24" w:rsidP="00840B24">
      <w:r>
        <w:t>Leur accueil chaleureux, leur disponibilité et leur volonté de partager leurs connaissances ont contribué à ma croissance professionnelle. Grâce à leur aide, j'ai pu apprendre les rouages de l'entreprise, comprendre les attentes et les responsabilités , et m'adapter au rythme et à la dynamique de l'environnement professionnel.</w:t>
      </w:r>
    </w:p>
    <w:p w14:paraId="7BB27171" w14:textId="77777777" w:rsidR="00B011BA" w:rsidRPr="00B011BA" w:rsidRDefault="00B011BA" w:rsidP="00B011BA"/>
    <w:p w14:paraId="07B6FC7B" w14:textId="77777777" w:rsidR="00B011BA" w:rsidRPr="00B011BA" w:rsidRDefault="00B011BA" w:rsidP="00B011BA"/>
    <w:p w14:paraId="1200BB0D" w14:textId="77777777" w:rsidR="00B011BA" w:rsidRPr="00B011BA" w:rsidRDefault="00B011BA" w:rsidP="00B011BA"/>
    <w:p w14:paraId="41149653" w14:textId="77777777" w:rsidR="00B011BA" w:rsidRPr="00B011BA" w:rsidRDefault="00B011BA" w:rsidP="00B011BA"/>
    <w:p w14:paraId="4DD7B542" w14:textId="77777777" w:rsidR="00B011BA" w:rsidRPr="00B011BA" w:rsidRDefault="00B011BA" w:rsidP="00B011BA"/>
    <w:p w14:paraId="67518D46" w14:textId="77777777" w:rsidR="00B011BA" w:rsidRPr="00B011BA" w:rsidRDefault="00B011BA" w:rsidP="00B011BA"/>
    <w:p w14:paraId="3EA5B0A3" w14:textId="77777777" w:rsidR="00B011BA" w:rsidRPr="00B011BA" w:rsidRDefault="00B011BA" w:rsidP="00B011BA"/>
    <w:p w14:paraId="757640DE" w14:textId="77777777" w:rsidR="00B011BA" w:rsidRPr="00B011BA" w:rsidRDefault="00B011BA" w:rsidP="00B011BA"/>
    <w:p w14:paraId="54A374D1" w14:textId="77777777" w:rsidR="00B011BA" w:rsidRPr="00B011BA" w:rsidRDefault="00B011BA" w:rsidP="00B011BA"/>
    <w:p w14:paraId="1DC54C9F" w14:textId="77777777" w:rsidR="00B011BA" w:rsidRPr="00B011BA" w:rsidRDefault="00B011BA" w:rsidP="00B011BA"/>
    <w:p w14:paraId="3519294F" w14:textId="77777777" w:rsidR="00B011BA" w:rsidRPr="00B011BA" w:rsidRDefault="00B011BA" w:rsidP="00B011BA"/>
    <w:p w14:paraId="2152825C" w14:textId="77777777" w:rsidR="00B011BA" w:rsidRPr="00B011BA" w:rsidRDefault="00B011BA" w:rsidP="00B011BA"/>
    <w:p w14:paraId="755FC1E9" w14:textId="77777777" w:rsidR="00B011BA" w:rsidRPr="00B011BA" w:rsidRDefault="00B011BA" w:rsidP="00B011BA"/>
    <w:p w14:paraId="759EF436" w14:textId="77777777" w:rsidR="00B011BA" w:rsidRPr="00B011BA" w:rsidRDefault="00B011BA" w:rsidP="00B011BA"/>
    <w:p w14:paraId="6E0BC376" w14:textId="77777777" w:rsidR="00B011BA" w:rsidRPr="00B011BA" w:rsidRDefault="00B011BA" w:rsidP="00B011BA"/>
    <w:p w14:paraId="54566BD8" w14:textId="77777777" w:rsidR="00B011BA" w:rsidRPr="00B011BA" w:rsidRDefault="00B011BA" w:rsidP="00B011BA"/>
    <w:p w14:paraId="12741F8E" w14:textId="77777777" w:rsidR="00B011BA" w:rsidRPr="00B011BA" w:rsidRDefault="00B011BA" w:rsidP="00B011BA"/>
    <w:p w14:paraId="0BEB3526" w14:textId="77777777" w:rsidR="00B011BA" w:rsidRPr="00B011BA" w:rsidRDefault="00B011BA" w:rsidP="00B011BA"/>
    <w:p w14:paraId="5962ACDF" w14:textId="77777777" w:rsidR="00B011BA" w:rsidRPr="00B011BA" w:rsidRDefault="00B011BA" w:rsidP="00B011BA"/>
    <w:p w14:paraId="398EDE73" w14:textId="77777777" w:rsidR="00B011BA" w:rsidRPr="00B011BA" w:rsidRDefault="00B011BA" w:rsidP="00B011BA"/>
    <w:p w14:paraId="38F8A9C9" w14:textId="77777777" w:rsidR="00B011BA" w:rsidRPr="00B011BA" w:rsidRDefault="00B011BA" w:rsidP="00B011BA"/>
    <w:p w14:paraId="36964CDA" w14:textId="77777777" w:rsidR="00B011BA" w:rsidRPr="00B011BA" w:rsidRDefault="00B011BA" w:rsidP="00B011BA"/>
    <w:p w14:paraId="3F0F0FF3" w14:textId="77777777" w:rsidR="00B011BA" w:rsidRPr="00B011BA" w:rsidRDefault="00B011BA" w:rsidP="00B011BA"/>
    <w:p w14:paraId="3FE3C56E" w14:textId="77777777" w:rsidR="00B011BA" w:rsidRPr="00B011BA" w:rsidRDefault="00B011BA" w:rsidP="00B011BA"/>
    <w:sectPr w:rsidR="00B011BA" w:rsidRPr="00B011BA" w:rsidSect="00B011BA">
      <w:headerReference w:type="default" r:id="rId25"/>
      <w:footerReference w:type="default" r:id="rId26"/>
      <w:type w:val="continuous"/>
      <w:pgSz w:w="11906" w:h="16838" w:code="9"/>
      <w:pgMar w:top="1134" w:right="1418" w:bottom="1418" w:left="1418"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06534" w14:textId="77777777" w:rsidR="00CA0BBA" w:rsidRDefault="00CA0BBA">
      <w:r>
        <w:separator/>
      </w:r>
    </w:p>
    <w:p w14:paraId="19177979" w14:textId="77777777" w:rsidR="00CA0BBA" w:rsidRDefault="00CA0BBA"/>
  </w:endnote>
  <w:endnote w:type="continuationSeparator" w:id="0">
    <w:p w14:paraId="5A2A398B" w14:textId="77777777" w:rsidR="00CA0BBA" w:rsidRDefault="00CA0BBA">
      <w:r>
        <w:continuationSeparator/>
      </w:r>
    </w:p>
    <w:p w14:paraId="20EE70F9" w14:textId="77777777" w:rsidR="00CA0BBA" w:rsidRDefault="00CA0B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B8D0" w14:textId="77777777" w:rsidR="008B796B" w:rsidRDefault="008B796B">
    <w:pPr>
      <w:pStyle w:val="En-tte"/>
      <w:pBdr>
        <w:top w:val="single" w:sz="6" w:space="10" w:color="024F75" w:themeColor="accent1"/>
      </w:pBdr>
      <w:spacing w:before="240"/>
      <w:jc w:val="center"/>
      <w:rPr>
        <w:color w:val="024F75" w:themeColor="accent1"/>
      </w:rPr>
    </w:pPr>
    <w:r>
      <w:rPr>
        <w:noProof/>
        <w:color w:val="024F75" w:themeColor="accent1"/>
      </w:rPr>
      <w:drawing>
        <wp:inline distT="0" distB="0" distL="0" distR="0" wp14:anchorId="7B78D16A" wp14:editId="6506D3E7">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280DBC1" w14:textId="77777777" w:rsidR="00280367" w:rsidRDefault="002803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637D5" w14:textId="77777777" w:rsidR="00CA0BBA" w:rsidRDefault="00CA0BBA">
      <w:r>
        <w:separator/>
      </w:r>
    </w:p>
    <w:p w14:paraId="7FC89043" w14:textId="77777777" w:rsidR="00CA0BBA" w:rsidRDefault="00CA0BBA"/>
  </w:footnote>
  <w:footnote w:type="continuationSeparator" w:id="0">
    <w:p w14:paraId="321C16F8" w14:textId="77777777" w:rsidR="00CA0BBA" w:rsidRDefault="00CA0BBA">
      <w:r>
        <w:continuationSeparator/>
      </w:r>
    </w:p>
    <w:p w14:paraId="7AA9FAA9" w14:textId="77777777" w:rsidR="00CA0BBA" w:rsidRDefault="00CA0B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82DD" w14:textId="77777777" w:rsidR="008B796B" w:rsidRDefault="008B796B">
    <w:pPr>
      <w:pStyle w:val="En-tt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7002226" wp14:editId="3B2AFEAC">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18927" w14:textId="77777777" w:rsidR="008B796B" w:rsidRDefault="008B796B">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652E26">
                              <w:rPr>
                                <w:noProof/>
                                <w:color w:val="FFFFFF" w:themeColor="background1"/>
                                <w:sz w:val="24"/>
                                <w:szCs w:val="24"/>
                              </w:rPr>
                              <w:t>16</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F83E3" id="Groupe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">
              <v:group id="Groupe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024f75 [3204]" stroked="f" strokeweight="2pt">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Zone de texte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8B796B" w:rsidRDefault="008B796B">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652E26">
                        <w:rPr>
                          <w:noProof/>
                          <w:color w:val="FFFFFF" w:themeColor="background1"/>
                          <w:sz w:val="24"/>
                          <w:szCs w:val="24"/>
                        </w:rPr>
                        <w:t>16</w:t>
                      </w:r>
                      <w:r>
                        <w:rPr>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E2E"/>
    <w:rsid w:val="00002544"/>
    <w:rsid w:val="0002482E"/>
    <w:rsid w:val="00050324"/>
    <w:rsid w:val="000A0150"/>
    <w:rsid w:val="000D291A"/>
    <w:rsid w:val="000E5D49"/>
    <w:rsid w:val="000E63C9"/>
    <w:rsid w:val="00130E9D"/>
    <w:rsid w:val="001366CC"/>
    <w:rsid w:val="00140A24"/>
    <w:rsid w:val="00150A6D"/>
    <w:rsid w:val="00153F5A"/>
    <w:rsid w:val="00185B35"/>
    <w:rsid w:val="001D6CCA"/>
    <w:rsid w:val="001F2BC8"/>
    <w:rsid w:val="001F5F6B"/>
    <w:rsid w:val="00221828"/>
    <w:rsid w:val="00225613"/>
    <w:rsid w:val="00240DE1"/>
    <w:rsid w:val="00243EBC"/>
    <w:rsid w:val="00246A35"/>
    <w:rsid w:val="00267FAB"/>
    <w:rsid w:val="00270C80"/>
    <w:rsid w:val="00280367"/>
    <w:rsid w:val="00284348"/>
    <w:rsid w:val="002C2790"/>
    <w:rsid w:val="002F51F5"/>
    <w:rsid w:val="00312137"/>
    <w:rsid w:val="00330359"/>
    <w:rsid w:val="0033762F"/>
    <w:rsid w:val="00337EC6"/>
    <w:rsid w:val="00360494"/>
    <w:rsid w:val="00366C7E"/>
    <w:rsid w:val="00384EA3"/>
    <w:rsid w:val="00387AC5"/>
    <w:rsid w:val="003A39A1"/>
    <w:rsid w:val="003A5F54"/>
    <w:rsid w:val="003C2191"/>
    <w:rsid w:val="003D3863"/>
    <w:rsid w:val="003F18C7"/>
    <w:rsid w:val="004015D2"/>
    <w:rsid w:val="004110DE"/>
    <w:rsid w:val="0044085A"/>
    <w:rsid w:val="00450884"/>
    <w:rsid w:val="0045648B"/>
    <w:rsid w:val="00466DA6"/>
    <w:rsid w:val="004A4E88"/>
    <w:rsid w:val="004B21A5"/>
    <w:rsid w:val="005037F0"/>
    <w:rsid w:val="005048BD"/>
    <w:rsid w:val="00516A86"/>
    <w:rsid w:val="00521615"/>
    <w:rsid w:val="005275F6"/>
    <w:rsid w:val="005314C0"/>
    <w:rsid w:val="00532541"/>
    <w:rsid w:val="00572102"/>
    <w:rsid w:val="005823A9"/>
    <w:rsid w:val="00591E5B"/>
    <w:rsid w:val="005B1348"/>
    <w:rsid w:val="005D257F"/>
    <w:rsid w:val="005F1BB0"/>
    <w:rsid w:val="005F4BB9"/>
    <w:rsid w:val="0061696B"/>
    <w:rsid w:val="00652E26"/>
    <w:rsid w:val="00656C4D"/>
    <w:rsid w:val="00673D22"/>
    <w:rsid w:val="006E5716"/>
    <w:rsid w:val="007302B3"/>
    <w:rsid w:val="00730733"/>
    <w:rsid w:val="00730E3A"/>
    <w:rsid w:val="00736AAF"/>
    <w:rsid w:val="00765B2A"/>
    <w:rsid w:val="00783A34"/>
    <w:rsid w:val="007C6B52"/>
    <w:rsid w:val="007D16C5"/>
    <w:rsid w:val="007E488F"/>
    <w:rsid w:val="00840B24"/>
    <w:rsid w:val="00862FE4"/>
    <w:rsid w:val="0086389A"/>
    <w:rsid w:val="00864C23"/>
    <w:rsid w:val="0087605E"/>
    <w:rsid w:val="00882329"/>
    <w:rsid w:val="008B1FEE"/>
    <w:rsid w:val="008B796B"/>
    <w:rsid w:val="008C1522"/>
    <w:rsid w:val="008F506F"/>
    <w:rsid w:val="00903C32"/>
    <w:rsid w:val="0091275B"/>
    <w:rsid w:val="00916B16"/>
    <w:rsid w:val="009173B9"/>
    <w:rsid w:val="0093335D"/>
    <w:rsid w:val="0093613E"/>
    <w:rsid w:val="00943026"/>
    <w:rsid w:val="009544A8"/>
    <w:rsid w:val="00966B81"/>
    <w:rsid w:val="009C7720"/>
    <w:rsid w:val="009E45F9"/>
    <w:rsid w:val="009F3A3D"/>
    <w:rsid w:val="00A23AFA"/>
    <w:rsid w:val="00A31B3E"/>
    <w:rsid w:val="00A43C6C"/>
    <w:rsid w:val="00A45A68"/>
    <w:rsid w:val="00A532F3"/>
    <w:rsid w:val="00A61747"/>
    <w:rsid w:val="00A8489E"/>
    <w:rsid w:val="00A97994"/>
    <w:rsid w:val="00AB02A7"/>
    <w:rsid w:val="00AC29F3"/>
    <w:rsid w:val="00B011BA"/>
    <w:rsid w:val="00B20BAD"/>
    <w:rsid w:val="00B231E5"/>
    <w:rsid w:val="00B61054"/>
    <w:rsid w:val="00B66099"/>
    <w:rsid w:val="00B73D8D"/>
    <w:rsid w:val="00B819DD"/>
    <w:rsid w:val="00B82E39"/>
    <w:rsid w:val="00B93F34"/>
    <w:rsid w:val="00BC4AFB"/>
    <w:rsid w:val="00C02B87"/>
    <w:rsid w:val="00C4086D"/>
    <w:rsid w:val="00CA0BBA"/>
    <w:rsid w:val="00CA1896"/>
    <w:rsid w:val="00CB5B28"/>
    <w:rsid w:val="00CC1E2E"/>
    <w:rsid w:val="00CE2EBD"/>
    <w:rsid w:val="00CF5371"/>
    <w:rsid w:val="00D0323A"/>
    <w:rsid w:val="00D048BD"/>
    <w:rsid w:val="00D0559F"/>
    <w:rsid w:val="00D077E9"/>
    <w:rsid w:val="00D26702"/>
    <w:rsid w:val="00D34FE6"/>
    <w:rsid w:val="00D42CB7"/>
    <w:rsid w:val="00D5413D"/>
    <w:rsid w:val="00D570A9"/>
    <w:rsid w:val="00D57FD4"/>
    <w:rsid w:val="00D70D02"/>
    <w:rsid w:val="00D770C7"/>
    <w:rsid w:val="00D86945"/>
    <w:rsid w:val="00D90290"/>
    <w:rsid w:val="00DD152F"/>
    <w:rsid w:val="00DE213F"/>
    <w:rsid w:val="00DE7369"/>
    <w:rsid w:val="00DF027C"/>
    <w:rsid w:val="00E00A32"/>
    <w:rsid w:val="00E157F7"/>
    <w:rsid w:val="00E16849"/>
    <w:rsid w:val="00E22ACD"/>
    <w:rsid w:val="00E620B0"/>
    <w:rsid w:val="00E81B40"/>
    <w:rsid w:val="00EC6E65"/>
    <w:rsid w:val="00EF0021"/>
    <w:rsid w:val="00EF555B"/>
    <w:rsid w:val="00EF562B"/>
    <w:rsid w:val="00F027BB"/>
    <w:rsid w:val="00F11DCF"/>
    <w:rsid w:val="00F162EA"/>
    <w:rsid w:val="00F274D5"/>
    <w:rsid w:val="00F470F5"/>
    <w:rsid w:val="00F50E9D"/>
    <w:rsid w:val="00F52D27"/>
    <w:rsid w:val="00F83527"/>
    <w:rsid w:val="00FB26E1"/>
    <w:rsid w:val="00FD4A8D"/>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CE77D"/>
  <w15:docId w15:val="{CC493122-F164-4A8C-B8BC-0805A86B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337EC6"/>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EF0021"/>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EF0021"/>
    <w:pPr>
      <w:spacing w:after="100"/>
    </w:pPr>
  </w:style>
  <w:style w:type="paragraph" w:styleId="TM2">
    <w:name w:val="toc 2"/>
    <w:basedOn w:val="Normal"/>
    <w:next w:val="Normal"/>
    <w:autoRedefine/>
    <w:uiPriority w:val="39"/>
    <w:unhideWhenUsed/>
    <w:rsid w:val="00EF0021"/>
    <w:pPr>
      <w:spacing w:after="100"/>
      <w:ind w:left="280"/>
    </w:pPr>
  </w:style>
  <w:style w:type="character" w:styleId="Lienhypertexte">
    <w:name w:val="Hyperlink"/>
    <w:basedOn w:val="Policepardfaut"/>
    <w:uiPriority w:val="99"/>
    <w:unhideWhenUsed/>
    <w:rsid w:val="00EF0021"/>
    <w:rPr>
      <w:color w:val="3592CF" w:themeColor="hyperlink"/>
      <w:u w:val="single"/>
    </w:rPr>
  </w:style>
  <w:style w:type="character" w:customStyle="1" w:styleId="Titre3Car">
    <w:name w:val="Titre 3 Car"/>
    <w:basedOn w:val="Policepardfaut"/>
    <w:link w:val="Titre3"/>
    <w:uiPriority w:val="5"/>
    <w:rsid w:val="00337EC6"/>
    <w:rPr>
      <w:rFonts w:asciiTheme="majorHAnsi" w:eastAsiaTheme="majorEastAsia" w:hAnsiTheme="majorHAnsi" w:cstheme="majorBidi"/>
      <w:b/>
      <w:color w:val="012639" w:themeColor="accent1" w:themeShade="7F"/>
    </w:rPr>
  </w:style>
  <w:style w:type="character" w:styleId="Lienhypertextesuivivisit">
    <w:name w:val="FollowedHyperlink"/>
    <w:basedOn w:val="Policepardfaut"/>
    <w:uiPriority w:val="99"/>
    <w:semiHidden/>
    <w:unhideWhenUsed/>
    <w:rsid w:val="001366CC"/>
    <w:rPr>
      <w:color w:val="3592CF" w:themeColor="followedHyperlink"/>
      <w:u w:val="single"/>
    </w:rPr>
  </w:style>
  <w:style w:type="paragraph" w:styleId="Notedefin">
    <w:name w:val="endnote text"/>
    <w:basedOn w:val="Normal"/>
    <w:link w:val="NotedefinCar"/>
    <w:uiPriority w:val="99"/>
    <w:semiHidden/>
    <w:unhideWhenUsed/>
    <w:rsid w:val="00A45A68"/>
    <w:pPr>
      <w:spacing w:line="240" w:lineRule="auto"/>
    </w:pPr>
    <w:rPr>
      <w:sz w:val="20"/>
      <w:szCs w:val="20"/>
    </w:rPr>
  </w:style>
  <w:style w:type="character" w:customStyle="1" w:styleId="NotedefinCar">
    <w:name w:val="Note de fin Car"/>
    <w:basedOn w:val="Policepardfaut"/>
    <w:link w:val="Notedefin"/>
    <w:uiPriority w:val="99"/>
    <w:semiHidden/>
    <w:rsid w:val="00A45A68"/>
    <w:rPr>
      <w:rFonts w:eastAsiaTheme="minorEastAsia"/>
      <w:b/>
      <w:color w:val="082A75" w:themeColor="text2"/>
      <w:sz w:val="20"/>
      <w:szCs w:val="20"/>
    </w:rPr>
  </w:style>
  <w:style w:type="character" w:styleId="Appeldenotedefin">
    <w:name w:val="endnote reference"/>
    <w:basedOn w:val="Policepardfaut"/>
    <w:uiPriority w:val="99"/>
    <w:semiHidden/>
    <w:unhideWhenUsed/>
    <w:rsid w:val="00A45A68"/>
    <w:rPr>
      <w:vertAlign w:val="superscript"/>
    </w:rPr>
  </w:style>
  <w:style w:type="paragraph" w:styleId="TM3">
    <w:name w:val="toc 3"/>
    <w:basedOn w:val="Normal"/>
    <w:next w:val="Normal"/>
    <w:autoRedefine/>
    <w:uiPriority w:val="39"/>
    <w:unhideWhenUsed/>
    <w:rsid w:val="005F4BB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86199">
      <w:bodyDiv w:val="1"/>
      <w:marLeft w:val="0"/>
      <w:marRight w:val="0"/>
      <w:marTop w:val="0"/>
      <w:marBottom w:val="0"/>
      <w:divBdr>
        <w:top w:val="none" w:sz="0" w:space="0" w:color="auto"/>
        <w:left w:val="none" w:sz="0" w:space="0" w:color="auto"/>
        <w:bottom w:val="none" w:sz="0" w:space="0" w:color="auto"/>
        <w:right w:val="none" w:sz="0" w:space="0" w:color="auto"/>
      </w:divBdr>
    </w:div>
    <w:div w:id="700208478">
      <w:bodyDiv w:val="1"/>
      <w:marLeft w:val="0"/>
      <w:marRight w:val="0"/>
      <w:marTop w:val="0"/>
      <w:marBottom w:val="0"/>
      <w:divBdr>
        <w:top w:val="none" w:sz="0" w:space="0" w:color="auto"/>
        <w:left w:val="none" w:sz="0" w:space="0" w:color="auto"/>
        <w:bottom w:val="none" w:sz="0" w:space="0" w:color="auto"/>
        <w:right w:val="none" w:sz="0" w:space="0" w:color="auto"/>
      </w:divBdr>
    </w:div>
    <w:div w:id="900482218">
      <w:bodyDiv w:val="1"/>
      <w:marLeft w:val="0"/>
      <w:marRight w:val="0"/>
      <w:marTop w:val="0"/>
      <w:marBottom w:val="0"/>
      <w:divBdr>
        <w:top w:val="none" w:sz="0" w:space="0" w:color="auto"/>
        <w:left w:val="none" w:sz="0" w:space="0" w:color="auto"/>
        <w:bottom w:val="none" w:sz="0" w:space="0" w:color="auto"/>
        <w:right w:val="none" w:sz="0" w:space="0" w:color="auto"/>
      </w:divBdr>
    </w:div>
    <w:div w:id="1139490956">
      <w:bodyDiv w:val="1"/>
      <w:marLeft w:val="0"/>
      <w:marRight w:val="0"/>
      <w:marTop w:val="0"/>
      <w:marBottom w:val="0"/>
      <w:divBdr>
        <w:top w:val="none" w:sz="0" w:space="0" w:color="auto"/>
        <w:left w:val="none" w:sz="0" w:space="0" w:color="auto"/>
        <w:bottom w:val="none" w:sz="0" w:space="0" w:color="auto"/>
        <w:right w:val="none" w:sz="0" w:space="0" w:color="auto"/>
      </w:divBdr>
    </w:div>
    <w:div w:id="1225138229">
      <w:bodyDiv w:val="1"/>
      <w:marLeft w:val="0"/>
      <w:marRight w:val="0"/>
      <w:marTop w:val="0"/>
      <w:marBottom w:val="0"/>
      <w:divBdr>
        <w:top w:val="none" w:sz="0" w:space="0" w:color="auto"/>
        <w:left w:val="none" w:sz="0" w:space="0" w:color="auto"/>
        <w:bottom w:val="none" w:sz="0" w:space="0" w:color="auto"/>
        <w:right w:val="none" w:sz="0" w:space="0" w:color="auto"/>
      </w:divBdr>
    </w:div>
    <w:div w:id="1346714417">
      <w:bodyDiv w:val="1"/>
      <w:marLeft w:val="0"/>
      <w:marRight w:val="0"/>
      <w:marTop w:val="0"/>
      <w:marBottom w:val="0"/>
      <w:divBdr>
        <w:top w:val="none" w:sz="0" w:space="0" w:color="auto"/>
        <w:left w:val="none" w:sz="0" w:space="0" w:color="auto"/>
        <w:bottom w:val="none" w:sz="0" w:space="0" w:color="auto"/>
        <w:right w:val="none" w:sz="0" w:space="0" w:color="auto"/>
      </w:divBdr>
    </w:div>
    <w:div w:id="1384713842">
      <w:bodyDiv w:val="1"/>
      <w:marLeft w:val="0"/>
      <w:marRight w:val="0"/>
      <w:marTop w:val="0"/>
      <w:marBottom w:val="0"/>
      <w:divBdr>
        <w:top w:val="none" w:sz="0" w:space="0" w:color="auto"/>
        <w:left w:val="none" w:sz="0" w:space="0" w:color="auto"/>
        <w:bottom w:val="none" w:sz="0" w:space="0" w:color="auto"/>
        <w:right w:val="none" w:sz="0" w:space="0" w:color="auto"/>
      </w:divBdr>
    </w:div>
    <w:div w:id="1484859286">
      <w:bodyDiv w:val="1"/>
      <w:marLeft w:val="0"/>
      <w:marRight w:val="0"/>
      <w:marTop w:val="0"/>
      <w:marBottom w:val="0"/>
      <w:divBdr>
        <w:top w:val="none" w:sz="0" w:space="0" w:color="auto"/>
        <w:left w:val="none" w:sz="0" w:space="0" w:color="auto"/>
        <w:bottom w:val="none" w:sz="0" w:space="0" w:color="auto"/>
        <w:right w:val="none" w:sz="0" w:space="0" w:color="auto"/>
      </w:divBdr>
    </w:div>
    <w:div w:id="1792821889">
      <w:bodyDiv w:val="1"/>
      <w:marLeft w:val="0"/>
      <w:marRight w:val="0"/>
      <w:marTop w:val="0"/>
      <w:marBottom w:val="0"/>
      <w:divBdr>
        <w:top w:val="none" w:sz="0" w:space="0" w:color="auto"/>
        <w:left w:val="none" w:sz="0" w:space="0" w:color="auto"/>
        <w:bottom w:val="none" w:sz="0" w:space="0" w:color="auto"/>
        <w:right w:val="none" w:sz="0" w:space="0" w:color="auto"/>
      </w:divBdr>
    </w:div>
    <w:div w:id="1923710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_JavaScripts_:_(annexe"/><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_Html_ccs_:"/><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customXml" Target="../customXml/item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 Id="rId30"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vite-02\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823029836B45F7B366A44C366D7DEA"/>
        <w:category>
          <w:name w:val="Général"/>
          <w:gallery w:val="placeholder"/>
        </w:category>
        <w:types>
          <w:type w:val="bbPlcHdr"/>
        </w:types>
        <w:behaviors>
          <w:behavior w:val="content"/>
        </w:behaviors>
        <w:guid w:val="{B75CC16C-88F9-4A20-A8ED-4E68C57C61F6}"/>
      </w:docPartPr>
      <w:docPartBody>
        <w:p w:rsidR="000B3A3F" w:rsidRDefault="00036B71">
          <w:pPr>
            <w:pStyle w:val="06823029836B45F7B366A44C366D7DEA"/>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juin 12</w:t>
          </w:r>
          <w:r w:rsidRPr="00D86945">
            <w:rPr>
              <w:rStyle w:val="Sous-titreCar"/>
              <w:b/>
              <w:lang w:bidi="fr-FR"/>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B71"/>
    <w:rsid w:val="00036B71"/>
    <w:rsid w:val="000B3A3F"/>
    <w:rsid w:val="003F2235"/>
    <w:rsid w:val="004B6D21"/>
    <w:rsid w:val="008158BC"/>
    <w:rsid w:val="00924906"/>
    <w:rsid w:val="00AA4149"/>
    <w:rsid w:val="00DF4E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06823029836B45F7B366A44C366D7DEA">
    <w:name w:val="06823029836B45F7B366A44C366D7D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6B888E19355F6429AD414723615FCD3" ma:contentTypeVersion="10" ma:contentTypeDescription="Crée un document." ma:contentTypeScope="" ma:versionID="2c688f9090699d9370d90ba2d4fe8caf">
  <xsd:schema xmlns:xsd="http://www.w3.org/2001/XMLSchema" xmlns:xs="http://www.w3.org/2001/XMLSchema" xmlns:p="http://schemas.microsoft.com/office/2006/metadata/properties" xmlns:ns2="e1cddb84-09af-4e48-bb51-e0c5e787b840" xmlns:ns3="89b72b26-312d-4b7e-a2a4-f0e4a081273e" targetNamespace="http://schemas.microsoft.com/office/2006/metadata/properties" ma:root="true" ma:fieldsID="932f61d697460d1b63ecf170360d79b3" ns2:_="" ns3:_="">
    <xsd:import namespace="e1cddb84-09af-4e48-bb51-e0c5e787b840"/>
    <xsd:import namespace="89b72b26-312d-4b7e-a2a4-f0e4a081273e"/>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cddb84-09af-4e48-bb51-e0c5e787b84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be082daf-19c6-40de-b66d-bd64e2a6836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b72b26-312d-4b7e-a2a4-f0e4a081273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2a4d779-55ec-4bab-a6d9-1fab20c7ae6a}" ma:internalName="TaxCatchAll" ma:showField="CatchAllData" ma:web="89b72b26-312d-4b7e-a2a4-f0e4a08127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e1cddb84-09af-4e48-bb51-e0c5e787b840" xsi:nil="true"/>
    <TaxCatchAll xmlns="89b72b26-312d-4b7e-a2a4-f0e4a081273e" xsi:nil="true"/>
    <lcf76f155ced4ddcb4097134ff3c332f xmlns="e1cddb84-09af-4e48-bb51-e0c5e787b84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FBE426-7BB6-49DD-B408-B98019DBA8A3}">
  <ds:schemaRefs>
    <ds:schemaRef ds:uri="http://schemas.openxmlformats.org/officeDocument/2006/bibliography"/>
  </ds:schemaRefs>
</ds:datastoreItem>
</file>

<file path=customXml/itemProps3.xml><?xml version="1.0" encoding="utf-8"?>
<ds:datastoreItem xmlns:ds="http://schemas.openxmlformats.org/officeDocument/2006/customXml" ds:itemID="{346B3B34-487E-49CA-8F10-D7C35C4C0B63}"/>
</file>

<file path=customXml/itemProps4.xml><?xml version="1.0" encoding="utf-8"?>
<ds:datastoreItem xmlns:ds="http://schemas.openxmlformats.org/officeDocument/2006/customXml" ds:itemID="{6CA76479-C0F9-4548-9AF2-3B5245B010BA}"/>
</file>

<file path=customXml/itemProps5.xml><?xml version="1.0" encoding="utf-8"?>
<ds:datastoreItem xmlns:ds="http://schemas.openxmlformats.org/officeDocument/2006/customXml" ds:itemID="{5BB2A918-232B-4F25-8F22-A08949CBB69D}"/>
</file>

<file path=docProps/app.xml><?xml version="1.0" encoding="utf-8"?>
<Properties xmlns="http://schemas.openxmlformats.org/officeDocument/2006/extended-properties" xmlns:vt="http://schemas.openxmlformats.org/officeDocument/2006/docPropsVTypes">
  <Template>Rapport .dotx</Template>
  <TotalTime>0</TotalTime>
  <Pages>16</Pages>
  <Words>2484</Words>
  <Characters>13665</Characters>
  <Application>Microsoft Office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ASPT</dc:title>
  <dc:subject/>
  <dc:creator>STAGE 2023</dc:creator>
  <cp:keywords/>
  <dc:description/>
  <cp:lastModifiedBy>Paulo Rodrigues</cp:lastModifiedBy>
  <cp:revision>2</cp:revision>
  <cp:lastPrinted>2006-08-01T17:47:00Z</cp:lastPrinted>
  <dcterms:created xsi:type="dcterms:W3CDTF">2023-07-06T16:49:00Z</dcterms:created>
  <dcterms:modified xsi:type="dcterms:W3CDTF">2023-07-06T16:49:00Z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0x01010066B888E19355F6429AD414723615FCD3</vt:lpwstr>
  </property>
</Properties>
</file>